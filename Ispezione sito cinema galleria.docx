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3031" w:rsidRDefault="00DA3031" w:rsidP="00DA3031">
      <w:r>
        <w:rPr>
          <w:noProof/>
        </w:rPr>
        <w:drawing>
          <wp:inline distT="0" distB="0" distL="0" distR="0" wp14:anchorId="47C4F43F" wp14:editId="69DADFF6">
            <wp:extent cx="6120130" cy="189357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ni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31" w:rsidRDefault="00DA3031" w:rsidP="00DA3031">
      <w:pPr>
        <w:jc w:val="center"/>
        <w:rPr>
          <w:rFonts w:asciiTheme="majorHAnsi" w:hAnsiTheme="majorHAnsi" w:cstheme="majorHAnsi"/>
          <w:b/>
          <w:sz w:val="40"/>
          <w:szCs w:val="40"/>
        </w:rPr>
      </w:pPr>
    </w:p>
    <w:p w:rsidR="00DA3031" w:rsidRDefault="00DA3031" w:rsidP="00DA3031">
      <w:pPr>
        <w:jc w:val="center"/>
        <w:rPr>
          <w:rFonts w:asciiTheme="majorHAnsi" w:hAnsiTheme="majorHAnsi" w:cstheme="majorHAnsi"/>
          <w:b/>
          <w:sz w:val="40"/>
          <w:szCs w:val="40"/>
        </w:rPr>
      </w:pPr>
    </w:p>
    <w:p w:rsidR="00DA3031" w:rsidRPr="000E2C6C" w:rsidRDefault="00DA3031" w:rsidP="00DA3031">
      <w:pPr>
        <w:jc w:val="center"/>
        <w:rPr>
          <w:rFonts w:asciiTheme="majorHAnsi" w:hAnsiTheme="majorHAnsi" w:cstheme="majorHAnsi"/>
          <w:b/>
          <w:sz w:val="48"/>
          <w:szCs w:val="48"/>
        </w:rPr>
      </w:pPr>
      <w:r w:rsidRPr="000E2C6C">
        <w:rPr>
          <w:rFonts w:asciiTheme="majorHAnsi" w:hAnsiTheme="majorHAnsi" w:cstheme="majorHAnsi"/>
          <w:b/>
          <w:sz w:val="48"/>
          <w:szCs w:val="48"/>
        </w:rPr>
        <w:t xml:space="preserve">Documentazione per il caso di studio di </w:t>
      </w:r>
    </w:p>
    <w:p w:rsidR="00DA3031" w:rsidRDefault="00DA3031" w:rsidP="00DA3031">
      <w:pPr>
        <w:jc w:val="center"/>
        <w:rPr>
          <w:rFonts w:asciiTheme="majorHAnsi" w:hAnsiTheme="majorHAnsi" w:cstheme="majorHAnsi"/>
          <w:b/>
          <w:sz w:val="48"/>
          <w:szCs w:val="48"/>
        </w:rPr>
      </w:pPr>
      <w:r w:rsidRPr="000E2C6C">
        <w:rPr>
          <w:rFonts w:asciiTheme="majorHAnsi" w:hAnsiTheme="majorHAnsi" w:cstheme="majorHAnsi"/>
          <w:b/>
          <w:sz w:val="48"/>
          <w:szCs w:val="48"/>
        </w:rPr>
        <w:t>Progettazione dell’Interazione con l’Utente</w:t>
      </w:r>
    </w:p>
    <w:p w:rsidR="00DA3031" w:rsidRDefault="00DA3031" w:rsidP="00DA3031">
      <w:pPr>
        <w:jc w:val="center"/>
        <w:rPr>
          <w:rFonts w:asciiTheme="majorHAnsi" w:hAnsiTheme="majorHAnsi" w:cstheme="majorHAnsi"/>
          <w:b/>
          <w:sz w:val="48"/>
          <w:szCs w:val="48"/>
        </w:rPr>
      </w:pPr>
      <w:r>
        <w:rPr>
          <w:rFonts w:asciiTheme="majorHAnsi" w:hAnsiTheme="majorHAnsi" w:cstheme="majorHAnsi"/>
          <w:b/>
          <w:sz w:val="48"/>
          <w:szCs w:val="48"/>
        </w:rPr>
        <w:t>(PIU)</w:t>
      </w:r>
    </w:p>
    <w:p w:rsidR="00DA3031" w:rsidRDefault="00DA3031" w:rsidP="00DA3031">
      <w:pPr>
        <w:jc w:val="center"/>
        <w:rPr>
          <w:rFonts w:asciiTheme="majorHAnsi" w:hAnsiTheme="majorHAnsi" w:cstheme="majorHAnsi"/>
          <w:b/>
          <w:sz w:val="48"/>
          <w:szCs w:val="48"/>
        </w:rPr>
      </w:pPr>
    </w:p>
    <w:p w:rsidR="00DA3031" w:rsidRPr="00A47C0E" w:rsidRDefault="00DA3031" w:rsidP="00DA3031">
      <w:pPr>
        <w:ind w:firstLine="708"/>
        <w:jc w:val="center"/>
        <w:rPr>
          <w:rFonts w:ascii="Calibri Light" w:hAnsi="Calibri Light"/>
          <w:b/>
          <w:sz w:val="48"/>
          <w:szCs w:val="48"/>
          <w:u w:val="single"/>
        </w:rPr>
      </w:pPr>
      <w:r w:rsidRPr="00A47C0E">
        <w:rPr>
          <w:rFonts w:ascii="Calibri Light" w:hAnsi="Calibri Light"/>
          <w:b/>
          <w:sz w:val="48"/>
          <w:szCs w:val="48"/>
          <w:u w:val="single"/>
        </w:rPr>
        <w:t>Ispezione Sito web “Cinema Galleria”</w:t>
      </w:r>
    </w:p>
    <w:p w:rsidR="00DA3031" w:rsidRDefault="00DA3031">
      <w:pPr>
        <w:suppressAutoHyphens w:val="0"/>
        <w:rPr>
          <w:rFonts w:asciiTheme="majorHAnsi" w:hAnsiTheme="majorHAnsi" w:cstheme="majorHAnsi"/>
          <w:b/>
          <w:sz w:val="48"/>
          <w:szCs w:val="48"/>
        </w:rPr>
      </w:pPr>
      <w:r>
        <w:rPr>
          <w:rFonts w:asciiTheme="majorHAnsi" w:hAnsiTheme="majorHAnsi" w:cstheme="majorHAnsi"/>
          <w:b/>
          <w:sz w:val="48"/>
          <w:szCs w:val="48"/>
        </w:rPr>
        <w:br w:type="page"/>
      </w:r>
    </w:p>
    <w:p w:rsidR="005D29DF" w:rsidRDefault="00244F4F">
      <w:pPr>
        <w:pStyle w:val="Titolosommario"/>
        <w:outlineLvl w:val="9"/>
      </w:pPr>
      <w:bookmarkStart w:id="0" w:name="_GoBack"/>
      <w:bookmarkEnd w:id="0"/>
      <w:r>
        <w:rPr>
          <w:sz w:val="40"/>
          <w:szCs w:val="40"/>
        </w:rPr>
        <w:lastRenderedPageBreak/>
        <w:t>Sommario</w:t>
      </w:r>
    </w:p>
    <w:p w:rsidR="005D29DF" w:rsidRDefault="00244F4F">
      <w:pPr>
        <w:pStyle w:val="Sommario1"/>
        <w:tabs>
          <w:tab w:val="right" w:leader="dot" w:pos="9628"/>
        </w:tabs>
      </w:pPr>
      <w:r>
        <w:rPr>
          <w:rFonts w:ascii="Calibri Light" w:eastAsia="Times New Roman" w:hAnsi="Calibri Light"/>
          <w:color w:val="2F5496"/>
          <w:sz w:val="32"/>
          <w:szCs w:val="32"/>
          <w:lang w:eastAsia="it-IT"/>
        </w:rPr>
        <w:fldChar w:fldCharType="begin"/>
      </w:r>
      <w:r>
        <w:instrText xml:space="preserve"> TOC \o "1-3" \u \h </w:instrText>
      </w:r>
      <w:r>
        <w:rPr>
          <w:rFonts w:ascii="Calibri Light" w:eastAsia="Times New Roman" w:hAnsi="Calibri Light"/>
          <w:color w:val="2F5496"/>
          <w:sz w:val="32"/>
          <w:szCs w:val="32"/>
          <w:lang w:eastAsia="it-IT"/>
        </w:rPr>
        <w:fldChar w:fldCharType="separate"/>
      </w:r>
      <w:hyperlink r:id="rId8" w:history="1">
        <w:r>
          <w:rPr>
            <w:rStyle w:val="Collegamentoipertestuale"/>
          </w:rPr>
          <w:t>Note Iniziali</w:t>
        </w:r>
        <w:r>
          <w:tab/>
          <w:t>4</w:t>
        </w:r>
      </w:hyperlink>
    </w:p>
    <w:p w:rsidR="005D29DF" w:rsidRDefault="00244F4F">
      <w:pPr>
        <w:pStyle w:val="Sommario2"/>
        <w:tabs>
          <w:tab w:val="right" w:leader="dot" w:pos="9628"/>
        </w:tabs>
      </w:pPr>
      <w:hyperlink r:id="rId9" w:history="1">
        <w:r>
          <w:rPr>
            <w:rStyle w:val="Collegamentoipertestuale"/>
          </w:rPr>
          <w:t>Classificazione Errori</w:t>
        </w:r>
        <w:r>
          <w:tab/>
          <w:t>4</w:t>
        </w:r>
      </w:hyperlink>
    </w:p>
    <w:p w:rsidR="005D29DF" w:rsidRDefault="00244F4F">
      <w:pPr>
        <w:pStyle w:val="Sommario2"/>
        <w:tabs>
          <w:tab w:val="right" w:leader="dot" w:pos="9628"/>
        </w:tabs>
      </w:pPr>
      <w:hyperlink r:id="rId10" w:history="1">
        <w:r>
          <w:rPr>
            <w:rStyle w:val="Collegamentoipertestuale"/>
          </w:rPr>
          <w:t>Sistemi operativi e browser grafici</w:t>
        </w:r>
        <w:r>
          <w:tab/>
          <w:t>4</w:t>
        </w:r>
      </w:hyperlink>
    </w:p>
    <w:p w:rsidR="005D29DF" w:rsidRDefault="00244F4F">
      <w:pPr>
        <w:pStyle w:val="Sommario2"/>
        <w:tabs>
          <w:tab w:val="right" w:leader="dot" w:pos="9628"/>
        </w:tabs>
      </w:pPr>
      <w:hyperlink r:id="rId11" w:history="1">
        <w:r>
          <w:rPr>
            <w:rStyle w:val="Collegamentoipertestuale"/>
          </w:rPr>
          <w:t>Pagine Analizzate</w:t>
        </w:r>
        <w:r>
          <w:tab/>
          <w:t>5</w:t>
        </w:r>
      </w:hyperlink>
    </w:p>
    <w:p w:rsidR="005D29DF" w:rsidRDefault="00244F4F">
      <w:pPr>
        <w:pStyle w:val="Sommario1"/>
        <w:tabs>
          <w:tab w:val="right" w:leader="dot" w:pos="9628"/>
        </w:tabs>
      </w:pPr>
      <w:hyperlink r:id="rId12" w:history="1">
        <w:r>
          <w:rPr>
            <w:rStyle w:val="Collegamentoipertestuale"/>
          </w:rPr>
          <w:t>Analisi delle pagine</w:t>
        </w:r>
        <w:r>
          <w:tab/>
          <w:t>5</w:t>
        </w:r>
      </w:hyperlink>
    </w:p>
    <w:p w:rsidR="005D29DF" w:rsidRDefault="00244F4F">
      <w:pPr>
        <w:pStyle w:val="Sommario2"/>
        <w:tabs>
          <w:tab w:val="right" w:leader="dot" w:pos="9628"/>
        </w:tabs>
      </w:pPr>
      <w:hyperlink r:id="rId13" w:history="1">
        <w:r>
          <w:rPr>
            <w:rStyle w:val="Collegamentoipertestuale"/>
          </w:rPr>
          <w:t>HOMEPAGE</w:t>
        </w:r>
        <w:r>
          <w:tab/>
          <w:t>5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14" w:history="1">
        <w:r>
          <w:rPr>
            <w:rStyle w:val="Collegamentoipertestuale"/>
          </w:rPr>
          <w:t>Euristica n.1: Visibilità dello stato del sistema</w:t>
        </w:r>
        <w:r>
          <w:tab/>
          <w:t>5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15" w:history="1">
        <w:r>
          <w:rPr>
            <w:rStyle w:val="Collegamentoipertestuale"/>
          </w:rPr>
          <w:t>Euristica n.2: Il sistema dovrebbe usare lo stesso linguaggio dell'utente, con parole, frasi e concetti familiari all'utente, piuttosto di ter</w:t>
        </w:r>
        <w:r>
          <w:rPr>
            <w:rStyle w:val="Collegamentoipertestuale"/>
          </w:rPr>
          <w:t>mini che sono orientati al sistema.</w:t>
        </w:r>
        <w:r>
          <w:tab/>
          <w:t>8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16" w:history="1">
        <w:r>
          <w:rPr>
            <w:rStyle w:val="Collegamentoipertestuale"/>
          </w:rPr>
          <w:t>Euristica n.4: Coerenza e standard</w:t>
        </w:r>
        <w:r>
          <w:tab/>
          <w:t>13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17" w:history="1">
        <w:r>
          <w:rPr>
            <w:rStyle w:val="Collegamentoipertestuale"/>
          </w:rPr>
          <w:t>Gli utenti non devono chiedersi se parole, situazioni o azioni diverse fanno riferimento alle stesse cose. Si seguan</w:t>
        </w:r>
        <w:r>
          <w:rPr>
            <w:rStyle w:val="Collegamentoipertestuale"/>
          </w:rPr>
          <w:t>o le convenzioni determinate dagli standard ufficiali o di fatto.</w:t>
        </w:r>
        <w:r>
          <w:tab/>
          <w:t>13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18" w:history="1">
        <w:r>
          <w:rPr>
            <w:rStyle w:val="Collegamentoipertestuale"/>
          </w:rPr>
          <w:t>Euristica n.5: Prevenzione di errori</w:t>
        </w:r>
        <w:r>
          <w:tab/>
          <w:t>15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19" w:history="1">
        <w:r>
          <w:rPr>
            <w:rStyle w:val="Collegamentoipertestuale"/>
          </w:rPr>
          <w:t xml:space="preserve">Ancora meglio che dei buoni messaggi di errore è un attento progetto che </w:t>
        </w:r>
        <w:r>
          <w:rPr>
            <w:rStyle w:val="Collegamentoipertestuale"/>
          </w:rPr>
          <w:t>previene gli errori.</w:t>
        </w:r>
        <w:r>
          <w:tab/>
          <w:t>15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20" w:history="1">
        <w:r>
          <w:rPr>
            <w:rStyle w:val="Collegamentoipertestuale"/>
          </w:rPr>
          <w:t>Euristica n.6: Riconoscimento piuttosto di memorizzazione</w:t>
        </w:r>
        <w:r>
          <w:tab/>
          <w:t>17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21" w:history="1">
        <w:r>
          <w:rPr>
            <w:rStyle w:val="Collegamentoipertestuale"/>
          </w:rPr>
          <w:t>Rendere visibili gli oggetti, le azioni e le opzioni. L'utente non dovrebbe dover ricordarsi le informazion</w:t>
        </w:r>
        <w:r>
          <w:rPr>
            <w:rStyle w:val="Collegamentoipertestuale"/>
          </w:rPr>
          <w:t>i relative ad una parte del dialogo nelle successive. Le istruzioni su come usare il sistema dovrebbero essere visibili o reperibili con facilità ogni volta che è appropriato.</w:t>
        </w:r>
        <w:r>
          <w:tab/>
          <w:t>17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22" w:history="1">
        <w:r>
          <w:rPr>
            <w:rStyle w:val="Collegamentoipertestuale"/>
          </w:rPr>
          <w:t>Euristica n.7: Flessibilità ed efficienza d'u</w:t>
        </w:r>
        <w:r>
          <w:rPr>
            <w:rStyle w:val="Collegamentoipertestuale"/>
          </w:rPr>
          <w:t>so</w:t>
        </w:r>
        <w:r>
          <w:tab/>
          <w:t>18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23" w:history="1">
        <w:r>
          <w:rPr>
            <w:rStyle w:val="Collegamentoipertestuale"/>
          </w:rPr>
          <w:t xml:space="preserve">I tasti rapidi - non visibili da utenti principianti - spesso possono velocizzare l'interazione per utenti esperti, facendo sì che il sistema sia allo stesso tempo adatto agli uni e agli altri. Si permetta agli utenti </w:t>
        </w:r>
        <w:r>
          <w:rPr>
            <w:rStyle w:val="Collegamentoipertestuale"/>
          </w:rPr>
          <w:t>di personalizzare le azioni più frequenti.</w:t>
        </w:r>
        <w:r>
          <w:tab/>
          <w:t>18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24" w:history="1">
        <w:r>
          <w:rPr>
            <w:rStyle w:val="Collegamentoipertestuale"/>
          </w:rPr>
          <w:t>Euristica n.8: Design estetico e minimalista</w:t>
        </w:r>
        <w:r>
          <w:tab/>
          <w:t>20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25" w:history="1">
        <w:r>
          <w:rPr>
            <w:rStyle w:val="Collegamentoipertestuale"/>
          </w:rPr>
          <w:t>I dialoghi non dovrebbero contenere informazioni che sono irrilevanti o raramente usate. Ogni comp</w:t>
        </w:r>
        <w:r>
          <w:rPr>
            <w:rStyle w:val="Collegamentoipertestuale"/>
          </w:rPr>
          <w:t>onente informativo in un dialogo compete con gli altri, e diminuisce la loro visibilità relativa.</w:t>
        </w:r>
        <w:r>
          <w:tab/>
          <w:t>20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26" w:history="1">
        <w:r>
          <w:rPr>
            <w:rStyle w:val="Collegamentoipertestuale"/>
          </w:rPr>
          <w:t>Euristica n.9: Aiutare l'utente nel riconoscere, diagnosticare e rimediare dagli errori</w:t>
        </w:r>
        <w:r>
          <w:tab/>
          <w:t>21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27" w:history="1">
        <w:r>
          <w:rPr>
            <w:rStyle w:val="Collegamentoipertestuale"/>
          </w:rPr>
          <w:t>I messaggi di errore devono essere espressi in un linguaggio semplice (non codici di errore), devono indicare con precisione l'errore, e suggerire in maniera costruttiva una soluzione.</w:t>
        </w:r>
        <w:r>
          <w:tab/>
          <w:t>21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28" w:history="1">
        <w:r>
          <w:rPr>
            <w:rStyle w:val="Collegamentoipertestuale"/>
          </w:rPr>
          <w:t>Euristica n.10: Aiuto e documentazio</w:t>
        </w:r>
        <w:r>
          <w:rPr>
            <w:rStyle w:val="Collegamentoipertestuale"/>
          </w:rPr>
          <w:t>ne</w:t>
        </w:r>
        <w:r>
          <w:tab/>
          <w:t>22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29" w:history="1">
        <w:r>
          <w:rPr>
            <w:rStyle w:val="Collegamentoipertestuale"/>
          </w:rPr>
          <w:t>Anche se è meglio se il sistema può venir usato senza documentazione, può essere necessario fornire degli aiuti e documentazione di riferimento. Questo tipo di informazione deve essere semplice da ricercare, focalizzat</w:t>
        </w:r>
        <w:r>
          <w:rPr>
            <w:rStyle w:val="Collegamentoipertestuale"/>
          </w:rPr>
          <w:t>a sui compiti degli utenti, elencare i passi concreti da eseguire, e non essere troppo grande come dimensione.</w:t>
        </w:r>
        <w:r>
          <w:tab/>
          <w:t>22</w:t>
        </w:r>
      </w:hyperlink>
    </w:p>
    <w:p w:rsidR="005D29DF" w:rsidRDefault="00244F4F">
      <w:pPr>
        <w:pStyle w:val="Sommario2"/>
        <w:tabs>
          <w:tab w:val="right" w:leader="dot" w:pos="9628"/>
        </w:tabs>
      </w:pPr>
      <w:hyperlink r:id="rId30" w:history="1">
        <w:r>
          <w:rPr>
            <w:rStyle w:val="Collegamentoipertestuale"/>
          </w:rPr>
          <w:t>PROGRAMMAZIONE</w:t>
        </w:r>
        <w:r>
          <w:tab/>
          <w:t>22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31" w:history="1">
        <w:r>
          <w:rPr>
            <w:rStyle w:val="Collegamentoipertestuale"/>
          </w:rPr>
          <w:t>Euristica n.1: Visibilità dello stato del sistema</w:t>
        </w:r>
        <w:r>
          <w:tab/>
          <w:t>22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32" w:history="1">
        <w:r>
          <w:rPr>
            <w:rStyle w:val="Collegamentoipertestuale"/>
          </w:rPr>
          <w:t>Euristica n.2: Il sistema dovrebbe usare lo stesso linguaggio dell'utente, con parole, frasi e concetti familiari all'utente, piuttosto di termini che sono orientati al sistema.</w:t>
        </w:r>
        <w:r>
          <w:tab/>
          <w:t>25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33" w:history="1">
        <w:r>
          <w:rPr>
            <w:rStyle w:val="Collegamentoipertestuale"/>
          </w:rPr>
          <w:t>Euristica n.4: Coe</w:t>
        </w:r>
        <w:r>
          <w:rPr>
            <w:rStyle w:val="Collegamentoipertestuale"/>
          </w:rPr>
          <w:t>renza e standard</w:t>
        </w:r>
        <w:r>
          <w:tab/>
          <w:t>29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34" w:history="1">
        <w:r>
          <w:rPr>
            <w:rStyle w:val="Collegamentoipertestuale"/>
          </w:rPr>
          <w:t>Gli utenti non devono chiedersi se parole, situazioni o azioni diverse fanno riferimento alle stesse cose. Si seguano le convenzioni determinate dagli standard ufficiali o di fatto.</w:t>
        </w:r>
        <w:r>
          <w:tab/>
          <w:t>29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35" w:history="1">
        <w:r>
          <w:rPr>
            <w:rStyle w:val="Collegamentoipertestuale"/>
          </w:rPr>
          <w:t>Euristica n.5: Prevenzione di errori</w:t>
        </w:r>
        <w:r>
          <w:tab/>
          <w:t>31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36" w:history="1">
        <w:r>
          <w:rPr>
            <w:rStyle w:val="Collegamentoipertestuale"/>
          </w:rPr>
          <w:t>Ancora meglio che dei buoni messaggi di errore è un attento progetto che previene gli errori.</w:t>
        </w:r>
        <w:r>
          <w:tab/>
          <w:t>31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37" w:history="1">
        <w:r>
          <w:rPr>
            <w:rStyle w:val="Collegamentoipertestuale"/>
          </w:rPr>
          <w:t xml:space="preserve">Euristica n.6: </w:t>
        </w:r>
        <w:r>
          <w:rPr>
            <w:rStyle w:val="Collegamentoipertestuale"/>
          </w:rPr>
          <w:t>Riconoscimento piuttosto di memorizzazione</w:t>
        </w:r>
        <w:r>
          <w:tab/>
          <w:t>32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38" w:history="1">
        <w:r>
          <w:rPr>
            <w:rStyle w:val="Collegamentoipertestuale"/>
          </w:rPr>
          <w:t xml:space="preserve">Rendere visibili gli oggetti, le azioni e le opzioni. L'utente non dovrebbe dover ricordarsi le informazioni relative ad una parte del dialogo nelle successive. Le istruzioni su </w:t>
        </w:r>
        <w:r>
          <w:rPr>
            <w:rStyle w:val="Collegamentoipertestuale"/>
          </w:rPr>
          <w:t>come usare il sistema dovrebbero essere visibili o reperibili con facilità ogni volta che è appropriato.</w:t>
        </w:r>
        <w:r>
          <w:tab/>
          <w:t>32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39" w:history="1">
        <w:r>
          <w:rPr>
            <w:rStyle w:val="Collegamentoipertestuale"/>
          </w:rPr>
          <w:t>Euristica n.7: Flessibilità ed efficienza d'uso</w:t>
        </w:r>
        <w:r>
          <w:tab/>
          <w:t>34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40" w:history="1">
        <w:r>
          <w:rPr>
            <w:rStyle w:val="Collegamentoipertestuale"/>
          </w:rPr>
          <w:t xml:space="preserve">I tasti rapidi - non visibili da </w:t>
        </w:r>
        <w:r>
          <w:rPr>
            <w:rStyle w:val="Collegamentoipertestuale"/>
          </w:rPr>
          <w:t>utenti principianti - spesso possono velocizzare l'interazione per utenti esperti, facendo sì che il sistema sia allo stesso tempo adatto agli uni e agli altri. Si permetta agli utenti di personalizzare le azioni più frequenti.</w:t>
        </w:r>
        <w:r>
          <w:tab/>
          <w:t>34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41" w:history="1">
        <w:r>
          <w:rPr>
            <w:rStyle w:val="Collegamentoipertestuale"/>
          </w:rPr>
          <w:t>Euristica n.8: Design estetico e minimalista</w:t>
        </w:r>
        <w:r>
          <w:tab/>
          <w:t>35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42" w:history="1">
        <w:r>
          <w:rPr>
            <w:rStyle w:val="Collegamentoipertestuale"/>
          </w:rPr>
          <w:t>I dialoghi non dovrebbero contenere informazioni che sono irrilevanti o raramente usate. Ogni componente informativo in un dialogo compete con gli</w:t>
        </w:r>
        <w:r>
          <w:rPr>
            <w:rStyle w:val="Collegamentoipertestuale"/>
          </w:rPr>
          <w:t xml:space="preserve"> altri, e diminuisce la loro visibilità relativa.</w:t>
        </w:r>
        <w:r>
          <w:tab/>
          <w:t>35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43" w:history="1">
        <w:r>
          <w:rPr>
            <w:rStyle w:val="Collegamentoipertestuale"/>
          </w:rPr>
          <w:t>Euristica n.9: Aiutare l'utente nel riconoscere, diagnosticare e rimediare dagli errori</w:t>
        </w:r>
        <w:r>
          <w:tab/>
          <w:t>37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44" w:history="1">
        <w:r>
          <w:rPr>
            <w:rStyle w:val="Collegamentoipertestuale"/>
          </w:rPr>
          <w:t>I messaggi di errore devono essere espressi in u</w:t>
        </w:r>
        <w:r>
          <w:rPr>
            <w:rStyle w:val="Collegamentoipertestuale"/>
          </w:rPr>
          <w:t>n linguaggio semplice (non codici di errore), devono indicare con precisione l'errore, e suggerire in maniera costruttiva una soluzione.</w:t>
        </w:r>
        <w:r>
          <w:tab/>
          <w:t>37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45" w:history="1">
        <w:r>
          <w:rPr>
            <w:rStyle w:val="Collegamentoipertestuale"/>
          </w:rPr>
          <w:t>Euristica n.10: Aiuto e documentazione</w:t>
        </w:r>
        <w:r>
          <w:tab/>
          <w:t>37</w:t>
        </w:r>
      </w:hyperlink>
    </w:p>
    <w:p w:rsidR="005D29DF" w:rsidRDefault="00244F4F">
      <w:pPr>
        <w:pStyle w:val="Sommario3"/>
        <w:tabs>
          <w:tab w:val="right" w:leader="dot" w:pos="9628"/>
        </w:tabs>
      </w:pPr>
      <w:hyperlink r:id="rId46" w:history="1">
        <w:r>
          <w:rPr>
            <w:rStyle w:val="Collegamentoipertestuale"/>
          </w:rPr>
          <w:t>Anche se è</w:t>
        </w:r>
        <w:r>
          <w:rPr>
            <w:rStyle w:val="Collegamentoipertestuale"/>
          </w:rPr>
          <w:t xml:space="preserve"> meglio se il sistema può venir usato senza documentazione, può essere necessario fornire degli aiuti e documentazione di riferimento. Questo tipo di informazione deve essere semplice da ricercare, focalizzata sui compiti degli utenti, elencare i passi con</w:t>
        </w:r>
        <w:r>
          <w:rPr>
            <w:rStyle w:val="Collegamentoipertestuale"/>
          </w:rPr>
          <w:t>creti da eseguire, e non essere troppo grande come dimensione.</w:t>
        </w:r>
        <w:r>
          <w:tab/>
          <w:t>37</w:t>
        </w:r>
      </w:hyperlink>
    </w:p>
    <w:p w:rsidR="005D29DF" w:rsidRDefault="00244F4F">
      <w:r>
        <w:fldChar w:fldCharType="end"/>
      </w:r>
    </w:p>
    <w:p w:rsidR="005D29DF" w:rsidRDefault="005D29DF"/>
    <w:p w:rsidR="005D29DF" w:rsidRDefault="00244F4F">
      <w:pPr>
        <w:pStyle w:val="Titolo1"/>
      </w:pPr>
      <w:bookmarkStart w:id="1" w:name="_Toc531871208"/>
      <w:r>
        <w:t>Note Iniziali</w:t>
      </w:r>
      <w:bookmarkEnd w:id="1"/>
    </w:p>
    <w:p w:rsidR="005D29DF" w:rsidRDefault="005D29DF"/>
    <w:p w:rsidR="005D29DF" w:rsidRDefault="00244F4F">
      <w:pPr>
        <w:pStyle w:val="Titolo2"/>
      </w:pPr>
      <w:bookmarkStart w:id="2" w:name="_Toc531870291"/>
      <w:bookmarkStart w:id="3" w:name="_Toc531871209"/>
      <w:r>
        <w:t>Classificazione Errori</w:t>
      </w:r>
      <w:bookmarkEnd w:id="2"/>
      <w:bookmarkEnd w:id="3"/>
    </w:p>
    <w:p w:rsidR="005D29DF" w:rsidRDefault="00244F4F">
      <w:r>
        <w:t>I problemi riscontrati sono stati suddivisi per gravità, in base ai seguenti fattori:</w:t>
      </w:r>
    </w:p>
    <w:p w:rsidR="005D29DF" w:rsidRDefault="00244F4F">
      <w:pPr>
        <w:numPr>
          <w:ilvl w:val="0"/>
          <w:numId w:val="1"/>
        </w:numPr>
      </w:pPr>
      <w:r>
        <w:t>Frequenza delle occorrenze (n.ro di pagine in cui compare)</w:t>
      </w:r>
    </w:p>
    <w:p w:rsidR="005D29DF" w:rsidRDefault="00244F4F">
      <w:pPr>
        <w:numPr>
          <w:ilvl w:val="1"/>
          <w:numId w:val="1"/>
        </w:numPr>
      </w:pPr>
      <w:r>
        <w:t>Si</w:t>
      </w:r>
      <w:r>
        <w:t>ngola Pagina del Sito</w:t>
      </w:r>
    </w:p>
    <w:p w:rsidR="005D29DF" w:rsidRDefault="00244F4F">
      <w:pPr>
        <w:numPr>
          <w:ilvl w:val="1"/>
          <w:numId w:val="1"/>
        </w:numPr>
      </w:pPr>
      <w:r>
        <w:t>Più Pagine del Sito</w:t>
      </w:r>
    </w:p>
    <w:p w:rsidR="005D29DF" w:rsidRDefault="00244F4F">
      <w:pPr>
        <w:numPr>
          <w:ilvl w:val="0"/>
          <w:numId w:val="1"/>
        </w:numPr>
      </w:pPr>
      <w:r>
        <w:t xml:space="preserve">Impatto del problema </w:t>
      </w:r>
      <w:proofErr w:type="gramStart"/>
      <w:r>
        <w:t>sul task</w:t>
      </w:r>
      <w:proofErr w:type="gramEnd"/>
      <w:r>
        <w:t xml:space="preserve"> dell'utente</w:t>
      </w:r>
    </w:p>
    <w:p w:rsidR="005D29DF" w:rsidRDefault="00244F4F">
      <w:pPr>
        <w:numPr>
          <w:ilvl w:val="1"/>
          <w:numId w:val="1"/>
        </w:numPr>
      </w:pPr>
      <w:r>
        <w:t>Ostacolante</w:t>
      </w:r>
    </w:p>
    <w:p w:rsidR="005D29DF" w:rsidRDefault="00244F4F">
      <w:pPr>
        <w:numPr>
          <w:ilvl w:val="1"/>
          <w:numId w:val="1"/>
        </w:numPr>
      </w:pPr>
      <w:r>
        <w:t>Bloccante</w:t>
      </w:r>
    </w:p>
    <w:p w:rsidR="005D29DF" w:rsidRDefault="00244F4F">
      <w:r>
        <w:t>Secondo questa classificazione i problemi sono stati quindi raggruppati in 3 categorie:</w:t>
      </w:r>
    </w:p>
    <w:p w:rsidR="005D29DF" w:rsidRDefault="00244F4F">
      <w:pPr>
        <w:numPr>
          <w:ilvl w:val="0"/>
          <w:numId w:val="1"/>
        </w:numPr>
      </w:pPr>
      <w:r>
        <w:t xml:space="preserve">Problema </w:t>
      </w:r>
      <w:r>
        <w:rPr>
          <w:b/>
        </w:rPr>
        <w:t>minore</w:t>
      </w:r>
      <w:r>
        <w:t xml:space="preserve"> (rende poco gradevole l’interfaccia)</w:t>
      </w:r>
    </w:p>
    <w:p w:rsidR="005D29DF" w:rsidRDefault="00244F4F">
      <w:pPr>
        <w:numPr>
          <w:ilvl w:val="0"/>
          <w:numId w:val="1"/>
        </w:numPr>
      </w:pPr>
      <w:r>
        <w:t xml:space="preserve">Problema </w:t>
      </w:r>
      <w:r>
        <w:rPr>
          <w:b/>
        </w:rPr>
        <w:t>serio</w:t>
      </w:r>
      <w:r>
        <w:t xml:space="preserve"> (rende difficoltosa la navigazione)</w:t>
      </w:r>
    </w:p>
    <w:p w:rsidR="005D29DF" w:rsidRDefault="00244F4F">
      <w:pPr>
        <w:numPr>
          <w:ilvl w:val="0"/>
          <w:numId w:val="1"/>
        </w:numPr>
      </w:pPr>
      <w:r>
        <w:t xml:space="preserve">Problema </w:t>
      </w:r>
      <w:r>
        <w:rPr>
          <w:b/>
        </w:rPr>
        <w:t>critico</w:t>
      </w:r>
      <w:r>
        <w:t xml:space="preserve"> (ostacola notevolmente la navigazione)</w:t>
      </w:r>
    </w:p>
    <w:tbl>
      <w:tblPr>
        <w:tblW w:w="962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09"/>
        <w:gridCol w:w="3209"/>
        <w:gridCol w:w="3210"/>
      </w:tblGrid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Frequenza (n. di pagine)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Impatto sul compito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Ostacolante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Minore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2+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Ostacolante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Serio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lastRenderedPageBreak/>
              <w:t>1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Bloccante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Critico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2+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Bloccante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Critico</w:t>
            </w:r>
          </w:p>
        </w:tc>
      </w:tr>
    </w:tbl>
    <w:p w:rsidR="005D29DF" w:rsidRDefault="005D29DF"/>
    <w:p w:rsidR="005D29DF" w:rsidRDefault="00244F4F">
      <w:pPr>
        <w:pStyle w:val="Titolo2"/>
      </w:pPr>
      <w:bookmarkStart w:id="4" w:name="_Toc531870292"/>
      <w:bookmarkStart w:id="5" w:name="_Toc531871210"/>
      <w:r>
        <w:t>Sistemi operativi e browser grafici</w:t>
      </w:r>
      <w:bookmarkEnd w:id="4"/>
      <w:bookmarkEnd w:id="5"/>
    </w:p>
    <w:p w:rsidR="005D29DF" w:rsidRPr="00DA3031" w:rsidRDefault="00244F4F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S.O. Windows 10, browser Google Chrome </w:t>
      </w:r>
      <w:proofErr w:type="spellStart"/>
      <w:r>
        <w:rPr>
          <w:rFonts w:cs="Calibri"/>
          <w:lang w:val="en-US"/>
        </w:rPr>
        <w:t>Versione</w:t>
      </w:r>
      <w:proofErr w:type="spellEnd"/>
      <w:r>
        <w:rPr>
          <w:rFonts w:cs="Calibri"/>
          <w:lang w:val="en-US"/>
        </w:rPr>
        <w:t xml:space="preserve"> 70.0.3538.110 (Build </w:t>
      </w:r>
      <w:proofErr w:type="spellStart"/>
      <w:r>
        <w:rPr>
          <w:rFonts w:cs="Calibri"/>
          <w:lang w:val="en-US"/>
        </w:rPr>
        <w:t>ufficiale</w:t>
      </w:r>
      <w:proofErr w:type="spellEnd"/>
      <w:r>
        <w:rPr>
          <w:rFonts w:cs="Calibri"/>
          <w:lang w:val="en-US"/>
        </w:rPr>
        <w:t>) (a 64 bit)</w:t>
      </w:r>
      <w:r>
        <w:rPr>
          <w:lang w:val="en-US"/>
        </w:rPr>
        <w:t xml:space="preserve"> </w:t>
      </w:r>
    </w:p>
    <w:p w:rsidR="005D29DF" w:rsidRPr="00DA3031" w:rsidRDefault="00244F4F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S.O. Windows 10, browser Mozilla Firefox </w:t>
      </w:r>
      <w:proofErr w:type="spellStart"/>
      <w:r>
        <w:rPr>
          <w:rFonts w:cs="Calibri"/>
          <w:lang w:val="en-US"/>
        </w:rPr>
        <w:t>Versione</w:t>
      </w:r>
      <w:proofErr w:type="spellEnd"/>
      <w:r>
        <w:rPr>
          <w:rFonts w:cs="Calibri"/>
          <w:lang w:val="en-US"/>
        </w:rPr>
        <w:t xml:space="preserve"> 63.0 (Build </w:t>
      </w:r>
      <w:proofErr w:type="spellStart"/>
      <w:r>
        <w:rPr>
          <w:rFonts w:cs="Calibri"/>
          <w:lang w:val="en-US"/>
        </w:rPr>
        <w:t>ufficiale</w:t>
      </w:r>
      <w:proofErr w:type="spellEnd"/>
      <w:r>
        <w:rPr>
          <w:rFonts w:cs="Calibri"/>
          <w:lang w:val="en-US"/>
        </w:rPr>
        <w:t>) (a 64 bit)</w:t>
      </w:r>
      <w:r>
        <w:rPr>
          <w:lang w:val="en-US"/>
        </w:rPr>
        <w:t xml:space="preserve"> </w:t>
      </w:r>
    </w:p>
    <w:p w:rsidR="005D29DF" w:rsidRDefault="00244F4F">
      <w:r>
        <w:t>L'oggetto di valutazione è l'intero sito ma</w:t>
      </w:r>
      <w:r>
        <w:t xml:space="preserve"> la maggior parte delle pagine contengono gli stessi errori e mostrano un’interfaccia grafica piuttosto simile.</w:t>
      </w:r>
    </w:p>
    <w:p w:rsidR="005D29DF" w:rsidRDefault="00244F4F">
      <w:pPr>
        <w:pStyle w:val="Titolo2"/>
      </w:pPr>
      <w:bookmarkStart w:id="6" w:name="_Toc531870293"/>
      <w:bookmarkStart w:id="7" w:name="_Toc531871211"/>
      <w:r>
        <w:t>Pagine Analizzate</w:t>
      </w:r>
      <w:bookmarkEnd w:id="6"/>
      <w:bookmarkEnd w:id="7"/>
    </w:p>
    <w:p w:rsidR="005D29DF" w:rsidRDefault="00244F4F">
      <w:r>
        <w:t>Dopo un breve periodo di navigazione, al fine di familiarizzare con il sito, le pagine scelte da sottoporre a verifiche più ac</w:t>
      </w:r>
      <w:r>
        <w:t>curate sono le seguenti:</w:t>
      </w:r>
    </w:p>
    <w:p w:rsidR="005D29DF" w:rsidRPr="00DA3031" w:rsidRDefault="00244F4F">
      <w:pPr>
        <w:pStyle w:val="Paragrafoelenco"/>
        <w:numPr>
          <w:ilvl w:val="0"/>
          <w:numId w:val="2"/>
        </w:numPr>
        <w:rPr>
          <w:lang w:val="en-US"/>
        </w:rPr>
      </w:pPr>
      <w:r>
        <w:rPr>
          <w:lang w:val="en-US"/>
        </w:rPr>
        <w:t>Homepage (</w:t>
      </w:r>
      <w:hyperlink r:id="rId47" w:history="1">
        <w:r>
          <w:rPr>
            <w:rStyle w:val="Collegamentoipertestuale"/>
            <w:lang w:val="en-US"/>
          </w:rPr>
          <w:t>http://www.multicinemagalleria.it/</w:t>
        </w:r>
      </w:hyperlink>
      <w:r>
        <w:rPr>
          <w:lang w:val="en-US"/>
        </w:rPr>
        <w:t>)</w:t>
      </w:r>
    </w:p>
    <w:p w:rsidR="005D29DF" w:rsidRDefault="00244F4F">
      <w:pPr>
        <w:pStyle w:val="Paragrafoelenco"/>
        <w:numPr>
          <w:ilvl w:val="0"/>
          <w:numId w:val="2"/>
        </w:numPr>
      </w:pPr>
      <w:r>
        <w:t>Sezione Programmazione (</w:t>
      </w:r>
      <w:r>
        <w:rPr>
          <w:color w:val="4472C4"/>
          <w:u w:val="single"/>
        </w:rPr>
        <w:t>http://www.multicinemagalleria.it/film/)</w:t>
      </w:r>
    </w:p>
    <w:p w:rsidR="005D29DF" w:rsidRDefault="005D29DF"/>
    <w:p w:rsidR="005D29DF" w:rsidRDefault="00244F4F">
      <w:pPr>
        <w:pStyle w:val="Titolo1"/>
      </w:pPr>
      <w:bookmarkStart w:id="8" w:name="_Toc531870294"/>
      <w:bookmarkStart w:id="9" w:name="_Toc531871212"/>
      <w:r>
        <w:t>Analisi delle pagine</w:t>
      </w:r>
      <w:bookmarkEnd w:id="8"/>
      <w:bookmarkEnd w:id="9"/>
    </w:p>
    <w:p w:rsidR="005D29DF" w:rsidRDefault="005D29DF"/>
    <w:p w:rsidR="005D29DF" w:rsidRDefault="00244F4F">
      <w:pPr>
        <w:pStyle w:val="Titolo2"/>
      </w:pPr>
      <w:bookmarkStart w:id="10" w:name="_Toc531870295"/>
      <w:bookmarkStart w:id="11" w:name="_Toc531871213"/>
      <w:r>
        <w:t>HOMEPAGE</w:t>
      </w:r>
      <w:bookmarkEnd w:id="10"/>
      <w:bookmarkEnd w:id="11"/>
    </w:p>
    <w:p w:rsidR="005D29DF" w:rsidRDefault="005D29DF"/>
    <w:p w:rsidR="005D29DF" w:rsidRDefault="00244F4F">
      <w:pPr>
        <w:pStyle w:val="Titolo3"/>
      </w:pPr>
      <w:bookmarkStart w:id="12" w:name="_Toc531870296"/>
      <w:bookmarkStart w:id="13" w:name="_Toc531871214"/>
      <w:r>
        <w:t>Euristica n.1: Visibilità dello sta</w:t>
      </w:r>
      <w:r>
        <w:t>to del sistema</w:t>
      </w:r>
      <w:bookmarkEnd w:id="12"/>
      <w:bookmarkEnd w:id="13"/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1.1: Dove mi trovo?</w:t>
      </w:r>
    </w:p>
    <w:p w:rsidR="005D29DF" w:rsidRDefault="00244F4F">
      <w:pPr>
        <w:ind w:left="360"/>
      </w:pPr>
      <w:r>
        <w:t>Nell'homepage non c’è nessuna indicazione chiara riguardo il punto della navigazione in cui ci si trova: l’unico modo sarebbe analizzare l’URL della pagina; ciò è chiaramente improponibile per un utente medio.</w:t>
      </w:r>
    </w:p>
    <w:p w:rsidR="005D29DF" w:rsidRDefault="00244F4F">
      <w:pPr>
        <w:ind w:left="360"/>
      </w:pPr>
      <w:r>
        <w:rPr>
          <w:b/>
          <w:bCs/>
        </w:rPr>
        <w:t>Gravità: S</w:t>
      </w:r>
      <w:r>
        <w:rPr>
          <w:b/>
          <w:bCs/>
        </w:rPr>
        <w:t>erio</w:t>
      </w:r>
    </w:p>
    <w:p w:rsidR="005D29DF" w:rsidRDefault="00244F4F">
      <w:pPr>
        <w:ind w:left="360"/>
      </w:pPr>
      <w:r>
        <w:t>Soluzione: Mostrare, in ogni pagina, il livello di profondità della navigazione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1.2: La pagina ha un titolo informativo?</w:t>
      </w:r>
    </w:p>
    <w:p w:rsidR="005D29DF" w:rsidRDefault="00244F4F">
      <w:pPr>
        <w:ind w:left="360"/>
      </w:pPr>
      <w:r>
        <w:lastRenderedPageBreak/>
        <w:t xml:space="preserve">Non c’è alcun titolo informativo: si potrebbe pensare che la homepage sia distinta dalla presenza del logo ma, in realtà, il </w:t>
      </w:r>
      <w:r>
        <w:t xml:space="preserve">logo è presente (nella stessa posizione e con le stesse dimensioni) in tutte le pagine del sito. </w:t>
      </w:r>
    </w:p>
    <w:p w:rsidR="005D29DF" w:rsidRDefault="00244F4F">
      <w:pPr>
        <w:ind w:left="360"/>
        <w:rPr>
          <w:b/>
        </w:rPr>
      </w:pPr>
      <w:r>
        <w:rPr>
          <w:b/>
        </w:rPr>
        <w:t>Gravità: Serio</w:t>
      </w:r>
    </w:p>
    <w:p w:rsidR="005D29DF" w:rsidRDefault="00244F4F">
      <w:pPr>
        <w:ind w:left="360"/>
      </w:pPr>
      <w:r>
        <w:t>Soluzione: Inserire un elemento che distingua la homepage dalle altre pagine del sito. Banalmente, basterebbe inserire, all’inizio del body del</w:t>
      </w:r>
      <w:r>
        <w:t>la pagina, la scritta “homepage” tra tag &lt;h1&gt; Vai alla Tabella Riassuntiva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1.3: Dove posso andare?</w:t>
      </w:r>
    </w:p>
    <w:p w:rsidR="005D29DF" w:rsidRDefault="00244F4F">
      <w:pPr>
        <w:ind w:left="360"/>
      </w:pPr>
      <w:r>
        <w:t>È facile accedere a tutte le sezioni del sito: tutte le varie sezioni sono mostrate in una toolbar, posizionata in testa a tutte le pagine del sito.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1.4: Ci sono link e pulsanti importanti che sono visibili senza dover fare scrolling?</w:t>
      </w:r>
    </w:p>
    <w:p w:rsidR="005D29DF" w:rsidRDefault="00244F4F">
      <w:pPr>
        <w:ind w:left="360"/>
      </w:pPr>
      <w:r>
        <w:t>Tutti i link e i pulsanti importanti sono visibili senza dover fare scrolling fino a che non si faccia uno zoom del 150% sulla homepage: se ciò avviene, inizieranno a pre</w:t>
      </w:r>
      <w:r>
        <w:t>sentarsi notevoli problemi di grafica, visibili in foto.</w:t>
      </w:r>
    </w:p>
    <w:p w:rsidR="005D29DF" w:rsidRDefault="00244F4F">
      <w:pPr>
        <w:jc w:val="center"/>
      </w:pPr>
      <w:r>
        <w:rPr>
          <w:noProof/>
        </w:rPr>
        <w:drawing>
          <wp:inline distT="0" distB="0" distL="0" distR="0">
            <wp:extent cx="6120134" cy="3122932"/>
            <wp:effectExtent l="0" t="0" r="0" b="1268"/>
            <wp:docPr id="2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1229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D29DF" w:rsidRDefault="00244F4F">
      <w:pPr>
        <w:jc w:val="center"/>
      </w:pPr>
      <w:r>
        <w:t>Figura 1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1.5: La cosa più importante della pagina si trova in alto?</w:t>
      </w:r>
    </w:p>
    <w:p w:rsidR="005D29DF" w:rsidRDefault="00244F4F">
      <w:pPr>
        <w:ind w:left="360"/>
      </w:pPr>
      <w:r>
        <w:lastRenderedPageBreak/>
        <w:t>La toolbar è posta nella parte iniziale di ciascuna pagina del sito.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1.6: La pagina ha una chiara struttura (2-3 titoletti di s</w:t>
      </w:r>
      <w:r>
        <w:t>ezione, titoletti chiari, parole evidenziate)?</w:t>
      </w:r>
    </w:p>
    <w:p w:rsidR="005D29DF" w:rsidRDefault="00244F4F">
      <w:pPr>
        <w:ind w:left="360"/>
      </w:pPr>
      <w:r>
        <w:t>Non tutti i banner hanno un titolo che ne renda chiaro il significato.</w:t>
      </w:r>
    </w:p>
    <w:p w:rsidR="005D29DF" w:rsidRDefault="00244F4F">
      <w:pPr>
        <w:ind w:left="360"/>
        <w:rPr>
          <w:b/>
        </w:rPr>
      </w:pPr>
      <w:r>
        <w:rPr>
          <w:b/>
        </w:rPr>
        <w:t>Gravità: Minore</w:t>
      </w:r>
    </w:p>
    <w:p w:rsidR="005D29DF" w:rsidRDefault="00244F4F">
      <w:pPr>
        <w:ind w:left="360"/>
      </w:pPr>
      <w:r>
        <w:t>Soluzione: Inserire una piccola didascalia anche nei banner per la promozione dei film appena usciti.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1.7: L'autore della</w:t>
      </w:r>
      <w:r>
        <w:t xml:space="preserve"> pagina (persona o ente) è chiaramente indicato?</w:t>
      </w:r>
    </w:p>
    <w:p w:rsidR="005D29DF" w:rsidRDefault="00244F4F">
      <w:pPr>
        <w:ind w:left="360"/>
      </w:pPr>
      <w:r>
        <w:t>L’ente proprietario della pagina è chiaramente indicato, insieme ai relativi contatti, in una apposita sezione a piè di pagina.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1.8: È indicata la data di aggiornamento/revisione della pagina?</w:t>
      </w:r>
    </w:p>
    <w:p w:rsidR="005D29DF" w:rsidRDefault="00244F4F">
      <w:pPr>
        <w:ind w:left="360"/>
      </w:pPr>
      <w:r>
        <w:t>Non è indicat</w:t>
      </w:r>
      <w:r>
        <w:t>a alcuna informazione circa la revisione della pagina.</w:t>
      </w:r>
    </w:p>
    <w:p w:rsidR="005D29DF" w:rsidRDefault="00244F4F">
      <w:pPr>
        <w:ind w:left="360"/>
        <w:rPr>
          <w:b/>
        </w:rPr>
      </w:pPr>
      <w:r>
        <w:rPr>
          <w:b/>
        </w:rPr>
        <w:t>Gravità: Minore</w:t>
      </w:r>
    </w:p>
    <w:p w:rsidR="005D29DF" w:rsidRDefault="00244F4F">
      <w:pPr>
        <w:ind w:left="360"/>
      </w:pPr>
      <w:r>
        <w:t>Soluzione: Inserire le suddette informazioni nella sezione a piè di pagina.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1.9: I nuovi contenuti della pagina sono chiaramente evidenziati? E le nuove pagine del sito sono evidenziat</w:t>
      </w:r>
      <w:r>
        <w:t>e nella home?</w:t>
      </w:r>
    </w:p>
    <w:p w:rsidR="005D29DF" w:rsidRDefault="00244F4F">
      <w:pPr>
        <w:ind w:left="360"/>
      </w:pPr>
      <w:r>
        <w:t>I film appena usciti sono pubblicizzati tramite un grande banner interattivo al centro della pagina; cliccando su di esso è possibile consultare la pagina contenente i dettagli del film contenuto nel banner.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 xml:space="preserve">1.10: Se la pagina è il </w:t>
      </w:r>
      <w:r>
        <w:t xml:space="preserve">risultato di una compilazione di una </w:t>
      </w:r>
      <w:proofErr w:type="spellStart"/>
      <w:r>
        <w:t>form</w:t>
      </w:r>
      <w:proofErr w:type="spellEnd"/>
      <w:r>
        <w:t>, è chiaro qual è stato l'esito?</w:t>
      </w:r>
    </w:p>
    <w:p w:rsidR="005D29DF" w:rsidRDefault="00244F4F">
      <w:pPr>
        <w:ind w:left="360"/>
      </w:pPr>
      <w:proofErr w:type="spellStart"/>
      <w:r>
        <w:t>n.d.</w:t>
      </w:r>
      <w:proofErr w:type="spellEnd"/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1.11: Posso percepire il testo? le immagini? i contenuti multimediali?</w:t>
      </w:r>
    </w:p>
    <w:p w:rsidR="005D29DF" w:rsidRDefault="00244F4F">
      <w:pPr>
        <w:ind w:left="360"/>
      </w:pPr>
      <w:r>
        <w:lastRenderedPageBreak/>
        <w:t>Testo, immagini e contenuti multimediali sono chiaramente percepibili entro uno zoom del 150% sulla pagin</w:t>
      </w:r>
      <w:r>
        <w:t>a; dopo ciò potrebbero presentarsi problemi di grafica, mostrati di seguito.</w:t>
      </w:r>
    </w:p>
    <w:p w:rsidR="005D29DF" w:rsidRDefault="00244F4F">
      <w:pPr>
        <w:jc w:val="center"/>
      </w:pPr>
      <w:r>
        <w:rPr>
          <w:noProof/>
        </w:rPr>
        <w:drawing>
          <wp:inline distT="0" distB="0" distL="0" distR="0">
            <wp:extent cx="6120134" cy="3136263"/>
            <wp:effectExtent l="0" t="0" r="0" b="6987"/>
            <wp:docPr id="3" name="Immagin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1362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D29DF" w:rsidRDefault="00244F4F">
      <w:r>
        <w:t>Figura 2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 xml:space="preserve">1.12: Posso percepire i link, i pulsanti, i controlli delle </w:t>
      </w:r>
      <w:proofErr w:type="spellStart"/>
      <w:r>
        <w:t>form</w:t>
      </w:r>
      <w:proofErr w:type="spellEnd"/>
      <w:r>
        <w:t>?</w:t>
      </w:r>
    </w:p>
    <w:p w:rsidR="005D29DF" w:rsidRDefault="00244F4F">
      <w:pPr>
        <w:ind w:left="360"/>
      </w:pPr>
      <w:r>
        <w:t>I link e i pulsanti sono chiaramente evidenziati.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1.13: Si capisce che qualcosa è un link, un pulsan</w:t>
      </w:r>
      <w:r>
        <w:t>te, un controllo?</w:t>
      </w:r>
    </w:p>
    <w:p w:rsidR="005D29DF" w:rsidRDefault="00244F4F">
      <w:pPr>
        <w:ind w:left="360"/>
      </w:pPr>
      <w:r>
        <w:t xml:space="preserve">I link seguono lo standard di rappresentazione del web; i pulsanti seguono le regole del </w:t>
      </w:r>
      <w:proofErr w:type="spellStart"/>
      <w:r>
        <w:t>material</w:t>
      </w:r>
      <w:proofErr w:type="spellEnd"/>
      <w:r>
        <w:t xml:space="preserve"> design.</w:t>
      </w:r>
    </w:p>
    <w:p w:rsidR="005D29DF" w:rsidRDefault="005D29DF"/>
    <w:p w:rsidR="005D29DF" w:rsidRDefault="00244F4F">
      <w:pPr>
        <w:pStyle w:val="Titolo3"/>
      </w:pPr>
      <w:bookmarkStart w:id="14" w:name="_Toc531870297"/>
      <w:bookmarkStart w:id="15" w:name="_Toc531871215"/>
      <w:r>
        <w:t>Euristica n.2: Il sistema dovrebbe usare lo stesso linguaggio dell'utente, con parole, frasi e concetti familiari all'utente, piutt</w:t>
      </w:r>
      <w:r>
        <w:t>osto di termini che sono orientati al sistema.</w:t>
      </w:r>
      <w:bookmarkEnd w:id="14"/>
      <w:bookmarkEnd w:id="15"/>
      <w:r>
        <w:t xml:space="preserve"> </w:t>
      </w:r>
    </w:p>
    <w:p w:rsidR="005D29DF" w:rsidRDefault="005D29DF">
      <w:pPr>
        <w:rPr>
          <w:sz w:val="32"/>
          <w:szCs w:val="32"/>
          <w:u w:val="single"/>
        </w:rPr>
      </w:pPr>
    </w:p>
    <w:p w:rsidR="005D29DF" w:rsidRDefault="00244F4F">
      <w:pPr>
        <w:pStyle w:val="Paragrafoelenco"/>
        <w:numPr>
          <w:ilvl w:val="0"/>
          <w:numId w:val="3"/>
        </w:numPr>
      </w:pPr>
      <w:r>
        <w:t xml:space="preserve">2.1: I link, pulsanti, controlli delle </w:t>
      </w:r>
      <w:proofErr w:type="spellStart"/>
      <w:r>
        <w:t>form</w:t>
      </w:r>
      <w:proofErr w:type="spellEnd"/>
      <w:r>
        <w:t xml:space="preserve"> hanno etichette appropriate?</w:t>
      </w:r>
    </w:p>
    <w:p w:rsidR="005D29DF" w:rsidRDefault="00244F4F">
      <w:pPr>
        <w:ind w:left="360"/>
      </w:pPr>
      <w:r>
        <w:lastRenderedPageBreak/>
        <w:t>Le etichette associate agli elementi sopra citati sono chiare: è facile capire l’effetto che si ottiene cliccando su ognuno di essi.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2.2: Le categorie e i raggruppamenti (di informazioni, di link, di pulsanti, di controlli) hanno etichette appropriate?</w:t>
      </w:r>
    </w:p>
    <w:p w:rsidR="005D29DF" w:rsidRDefault="00244F4F">
      <w:pPr>
        <w:ind w:left="360"/>
      </w:pPr>
      <w:r>
        <w:t>Tutti i raggruppamenti hanno etichette appropriate.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2.3: Il linguaggio è adatto all'audience?</w:t>
      </w:r>
    </w:p>
    <w:p w:rsidR="005D29DF" w:rsidRDefault="00244F4F">
      <w:pPr>
        <w:ind w:left="360"/>
      </w:pPr>
      <w:r>
        <w:t>Il vocabolario è adatto all’audience: non</w:t>
      </w:r>
      <w:r>
        <w:t xml:space="preserve"> ci sono termini tecnici o di difficile comprensione.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2.4: Viene indicato il momento in cui una certa informazione è stata pubblicata?</w:t>
      </w:r>
    </w:p>
    <w:p w:rsidR="005D29DF" w:rsidRDefault="00244F4F">
      <w:pPr>
        <w:ind w:left="360"/>
      </w:pPr>
      <w:r>
        <w:t>Non viene indicata una data in corrispondenza dell’aggiunta di nuove informazioni.</w:t>
      </w:r>
    </w:p>
    <w:p w:rsidR="005D29DF" w:rsidRDefault="00244F4F">
      <w:pPr>
        <w:ind w:left="360"/>
        <w:rPr>
          <w:b/>
        </w:rPr>
      </w:pPr>
      <w:r>
        <w:rPr>
          <w:b/>
        </w:rPr>
        <w:t>Gravità: Minore</w:t>
      </w:r>
    </w:p>
    <w:p w:rsidR="005D29DF" w:rsidRDefault="00244F4F">
      <w:pPr>
        <w:ind w:left="360"/>
      </w:pPr>
      <w:r>
        <w:t xml:space="preserve">Soluzione: </w:t>
      </w:r>
      <w:r>
        <w:t>Inserire una data visibile in corrispondenza dell’aggiunta di nuovi contenuti.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2.5: Vengono usate icone appropriate? conosciute?</w:t>
      </w:r>
    </w:p>
    <w:p w:rsidR="005D29DF" w:rsidRDefault="00244F4F">
      <w:pPr>
        <w:ind w:left="360"/>
      </w:pPr>
      <w:r>
        <w:t xml:space="preserve">Tutte le icone appartengono al dominio della vita quotidiana (ad esempio: icone con i loghi dei più famosi social </w:t>
      </w:r>
      <w:r>
        <w:t>network).</w:t>
      </w:r>
    </w:p>
    <w:p w:rsidR="005D29DF" w:rsidRDefault="005D29DF"/>
    <w:p w:rsidR="005D29DF" w:rsidRDefault="005D29DF"/>
    <w:p w:rsidR="005D29DF" w:rsidRDefault="00244F4F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Euristica n.3: Gli utenti spesso invocano delle funzioni del sistema per errore e abbisognano delle uscite di emergenza chiaramente indicate in modo da abbandonare degli stati del sistema indesiderati senza dover passare attraverso un lungo dia</w:t>
      </w:r>
      <w:r>
        <w:rPr>
          <w:sz w:val="32"/>
          <w:szCs w:val="32"/>
          <w:u w:val="single"/>
        </w:rPr>
        <w:t xml:space="preserve">logo. Si supportino azioni di </w:t>
      </w:r>
      <w:proofErr w:type="spellStart"/>
      <w:r>
        <w:rPr>
          <w:sz w:val="32"/>
          <w:szCs w:val="32"/>
          <w:u w:val="single"/>
        </w:rPr>
        <w:t>undo</w:t>
      </w:r>
      <w:proofErr w:type="spellEnd"/>
      <w:r>
        <w:rPr>
          <w:sz w:val="32"/>
          <w:szCs w:val="32"/>
          <w:u w:val="single"/>
        </w:rPr>
        <w:t>/redo.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3.1: Viene evitata una introduzione (es. in Flash)? La si può facilmente saltare?</w:t>
      </w:r>
    </w:p>
    <w:p w:rsidR="005D29DF" w:rsidRDefault="00244F4F">
      <w:pPr>
        <w:ind w:left="360"/>
      </w:pPr>
      <w:r>
        <w:lastRenderedPageBreak/>
        <w:t>Non ci sono introduzioni al sito od al suo utilizzo.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3.2: La pagina ha un pulsante "indietro"? Oppure le briciole di pane?</w:t>
      </w:r>
    </w:p>
    <w:p w:rsidR="005D29DF" w:rsidRDefault="00244F4F">
      <w:pPr>
        <w:ind w:left="360"/>
      </w:pPr>
      <w:r>
        <w:t>La pagin</w:t>
      </w:r>
      <w:r>
        <w:t>a non possiede alcun pulsante indietro personalizzato; non è utilizzata la tecnica delle briciole di pane.</w:t>
      </w:r>
    </w:p>
    <w:p w:rsidR="005D29DF" w:rsidRDefault="00244F4F">
      <w:pPr>
        <w:ind w:left="360"/>
        <w:rPr>
          <w:b/>
        </w:rPr>
      </w:pPr>
      <w:r>
        <w:rPr>
          <w:b/>
        </w:rPr>
        <w:t>Gravità: Serio</w:t>
      </w:r>
    </w:p>
    <w:p w:rsidR="005D29DF" w:rsidRDefault="00244F4F">
      <w:pPr>
        <w:ind w:left="360"/>
      </w:pPr>
      <w:r>
        <w:t>Soluzione: Sebbene non sia troppo necessario un pulsante “Indietro” personalizzato, è importante utilizzare la tecnica delle “briciole</w:t>
      </w:r>
      <w:r>
        <w:t xml:space="preserve"> di pane” per mostrare all’utente il punto della navigazione in cui si trova: è opportuno inserire una barra che mostri la cronologia della navigazione.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3.3: La pagina ha un link alla home?</w:t>
      </w:r>
    </w:p>
    <w:p w:rsidR="005D29DF" w:rsidRDefault="00244F4F">
      <w:pPr>
        <w:ind w:left="360"/>
      </w:pPr>
      <w:r>
        <w:t xml:space="preserve">È possibile tornare in qualsiasi momento alla Home cliccando sul </w:t>
      </w:r>
      <w:r>
        <w:t>relativo pulsante nella toolbar.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3.4: Questi link/pulsanti funzionano correttamente anche all'interno di pagine basate su frame?</w:t>
      </w:r>
    </w:p>
    <w:p w:rsidR="005D29DF" w:rsidRDefault="00244F4F">
      <w:pPr>
        <w:ind w:left="360"/>
      </w:pPr>
      <w:r>
        <w:t>I pulsanti funzionano correttamente in tutte le pagine e con ogni risoluzione.</w:t>
      </w:r>
    </w:p>
    <w:p w:rsidR="005D29DF" w:rsidRDefault="00244F4F">
      <w:pPr>
        <w:ind w:left="360"/>
      </w:pPr>
      <w:r>
        <w:t>N.B: è opportuno ricordare i problemi di grafic</w:t>
      </w:r>
      <w:r>
        <w:t>a precedentemente mostrati.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3.5: Le briciole di pane sono chiaramente indicate?</w:t>
      </w:r>
    </w:p>
    <w:p w:rsidR="005D29DF" w:rsidRDefault="00244F4F">
      <w:pPr>
        <w:ind w:left="360"/>
      </w:pPr>
      <w:r>
        <w:t>Stessa problematica analizzata nel punto 3.3.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3.6: Se lo scaricamento della pagina richiede tempi lunghi, qualche porzione preliminare dei dati viene resa percepibile?</w:t>
      </w:r>
    </w:p>
    <w:p w:rsidR="005D29DF" w:rsidRDefault="00244F4F">
      <w:pPr>
        <w:ind w:left="360"/>
      </w:pPr>
      <w:r>
        <w:t xml:space="preserve">Non </w:t>
      </w:r>
      <w:r>
        <w:t>sono presenti pagine troppo complesse; il caricamento medio di una pagina è dell’ordine di qualche secondo (misurazione effettuata con connessione a banda larga e velocità media di download di 48.7 Mb/s)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3.7: I messaggi di errore suggeriscono come continu</w:t>
      </w:r>
      <w:r>
        <w:t>are?</w:t>
      </w:r>
    </w:p>
    <w:p w:rsidR="005D29DF" w:rsidRDefault="00244F4F">
      <w:pPr>
        <w:ind w:left="360"/>
      </w:pPr>
      <w:proofErr w:type="spellStart"/>
      <w:r>
        <w:lastRenderedPageBreak/>
        <w:t>n.d.</w:t>
      </w:r>
      <w:proofErr w:type="spellEnd"/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3.8: Eventuali restrizioni su browser o plug-in sono chiaramente indicate e correttamente gestite?</w:t>
      </w:r>
    </w:p>
    <w:p w:rsidR="005D29DF" w:rsidRDefault="00244F4F">
      <w:pPr>
        <w:ind w:left="360"/>
      </w:pPr>
      <w:r>
        <w:t>Nessuna pagina utilizza plug-in avanzati; qualsiasi browser è in grado di visualizzare questa pagina.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3.9: Si può navigare solamente con la tasti</w:t>
      </w:r>
      <w:r>
        <w:t>era?</w:t>
      </w:r>
    </w:p>
    <w:p w:rsidR="005D29DF" w:rsidRDefault="00244F4F">
      <w:pPr>
        <w:ind w:left="360"/>
      </w:pPr>
      <w:r>
        <w:t>È possibile la navigazione con tastiera e/o mouse.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3.10: Ci sono tasti rapidi? sono chiaramente indicati?</w:t>
      </w:r>
    </w:p>
    <w:p w:rsidR="005D29DF" w:rsidRDefault="00244F4F">
      <w:pPr>
        <w:ind w:left="360"/>
      </w:pPr>
      <w:r>
        <w:t>Non ci sono tasti rapidi.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3.11.: Font, colori, animazioni, suoni sono usati in maniera appropriata?</w:t>
      </w:r>
    </w:p>
    <w:p w:rsidR="005D29DF" w:rsidRDefault="00244F4F">
      <w:pPr>
        <w:ind w:left="360"/>
      </w:pPr>
      <w:r>
        <w:t>Tutti i font ed i colori sono usati in mani</w:t>
      </w:r>
      <w:r>
        <w:t>era appropriata; si riscontrano i problemi di grafica mostrati nella figura 2 in caso di zoom della pagina maggiore o uguale a 150%.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3.12: Gli utenti possono ridimensionare la finestra?</w:t>
      </w:r>
    </w:p>
    <w:p w:rsidR="005D29DF" w:rsidRDefault="00244F4F">
      <w:pPr>
        <w:ind w:left="360"/>
      </w:pPr>
      <w:r>
        <w:t>L’interfaccia presenta problemi di grafica qualora la dimensione dell</w:t>
      </w:r>
      <w:r>
        <w:t>a finestra di navigazione venisse ridotta al minimo, come mostrato in figura.</w:t>
      </w:r>
    </w:p>
    <w:p w:rsidR="005D29DF" w:rsidRDefault="00244F4F">
      <w:pPr>
        <w:jc w:val="center"/>
      </w:pPr>
      <w:r>
        <w:rPr>
          <w:noProof/>
        </w:rPr>
        <w:lastRenderedPageBreak/>
        <w:drawing>
          <wp:inline distT="0" distB="0" distL="0" distR="0">
            <wp:extent cx="4791071" cy="5781678"/>
            <wp:effectExtent l="0" t="0" r="0" b="9522"/>
            <wp:docPr id="4" name="Immagin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1" cy="5781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D29DF" w:rsidRDefault="00244F4F">
      <w:pPr>
        <w:jc w:val="center"/>
      </w:pPr>
      <w:r>
        <w:t>Figura 3</w:t>
      </w:r>
    </w:p>
    <w:p w:rsidR="005D29DF" w:rsidRDefault="00244F4F">
      <w:pPr>
        <w:ind w:left="708"/>
        <w:rPr>
          <w:b/>
        </w:rPr>
      </w:pPr>
      <w:r>
        <w:rPr>
          <w:b/>
        </w:rPr>
        <w:t>Gravità: Serio</w:t>
      </w:r>
    </w:p>
    <w:p w:rsidR="005D29DF" w:rsidRDefault="00244F4F">
      <w:pPr>
        <w:ind w:left="708"/>
      </w:pPr>
      <w:r>
        <w:t>Soluzione: Rivedere il codice sorgente la fine di identificare i bug che comportano tali problemi grafici.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3.13: Gli utenti possono modificare la dimen</w:t>
      </w:r>
      <w:r>
        <w:t>sione del testo?</w:t>
      </w:r>
    </w:p>
    <w:p w:rsidR="005D29DF" w:rsidRDefault="00244F4F">
      <w:pPr>
        <w:ind w:left="360"/>
      </w:pPr>
      <w:r>
        <w:t>Gli utenti non possono ridimensionare la dimensione del testo.</w:t>
      </w:r>
    </w:p>
    <w:p w:rsidR="005D29DF" w:rsidRDefault="00244F4F">
      <w:pPr>
        <w:ind w:left="360"/>
        <w:rPr>
          <w:b/>
        </w:rPr>
      </w:pPr>
      <w:r>
        <w:rPr>
          <w:b/>
        </w:rPr>
        <w:t>Gravità: Serio</w:t>
      </w:r>
    </w:p>
    <w:p w:rsidR="005D29DF" w:rsidRDefault="00244F4F">
      <w:pPr>
        <w:ind w:left="360"/>
      </w:pPr>
      <w:r>
        <w:t>Soluzione: Inserire una sezione in cui è possibile personalizzare la navigazione.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3.14: Gli utenti possono modificare le dimensioni dei frame?</w:t>
      </w:r>
    </w:p>
    <w:p w:rsidR="005D29DF" w:rsidRDefault="00244F4F">
      <w:pPr>
        <w:ind w:left="360"/>
      </w:pPr>
      <w:r>
        <w:t xml:space="preserve">Gli utenti non </w:t>
      </w:r>
      <w:r>
        <w:t>possono ridimensionare la dimensione dei frame.</w:t>
      </w:r>
    </w:p>
    <w:p w:rsidR="005D29DF" w:rsidRDefault="00244F4F">
      <w:pPr>
        <w:ind w:left="360"/>
        <w:rPr>
          <w:b/>
        </w:rPr>
      </w:pPr>
      <w:r>
        <w:rPr>
          <w:b/>
        </w:rPr>
        <w:t>Gravità: Serio</w:t>
      </w:r>
    </w:p>
    <w:p w:rsidR="005D29DF" w:rsidRDefault="00244F4F">
      <w:pPr>
        <w:ind w:left="360"/>
      </w:pPr>
      <w:r>
        <w:t>Soluzione: Inserire una sezione in cui è possibile personalizzare la navigazione.</w:t>
      </w:r>
    </w:p>
    <w:p w:rsidR="005D29DF" w:rsidRDefault="005D29DF"/>
    <w:p w:rsidR="005D29DF" w:rsidRDefault="00244F4F">
      <w:pPr>
        <w:pStyle w:val="Titolo3"/>
      </w:pPr>
      <w:bookmarkStart w:id="16" w:name="_Toc531870298"/>
      <w:bookmarkStart w:id="17" w:name="_Toc531871216"/>
      <w:r>
        <w:t>Euristica n.4: Coerenza e standard</w:t>
      </w:r>
      <w:bookmarkEnd w:id="16"/>
      <w:bookmarkEnd w:id="17"/>
    </w:p>
    <w:p w:rsidR="005D29DF" w:rsidRDefault="00244F4F">
      <w:pPr>
        <w:pStyle w:val="Titolo3"/>
      </w:pPr>
      <w:bookmarkStart w:id="18" w:name="_Toc531870299"/>
      <w:bookmarkStart w:id="19" w:name="_Toc531871217"/>
      <w:r>
        <w:t xml:space="preserve">Gli utenti non devono chiedersi se parole, situazioni o azioni </w:t>
      </w:r>
      <w:r>
        <w:t>diverse fanno riferimento alle stesse cose. Si seguano le convenzioni determinate dagli standard ufficiali o di fatto.</w:t>
      </w:r>
      <w:bookmarkEnd w:id="18"/>
      <w:bookmarkEnd w:id="19"/>
    </w:p>
    <w:p w:rsidR="005D29DF" w:rsidRDefault="005D29DF">
      <w:pPr>
        <w:rPr>
          <w:sz w:val="32"/>
          <w:szCs w:val="32"/>
          <w:u w:val="single"/>
        </w:rPr>
      </w:pPr>
    </w:p>
    <w:p w:rsidR="005D29DF" w:rsidRDefault="00244F4F">
      <w:pPr>
        <w:pStyle w:val="Paragrafoelenco"/>
        <w:numPr>
          <w:ilvl w:val="0"/>
          <w:numId w:val="3"/>
        </w:numPr>
      </w:pPr>
      <w:r>
        <w:t>4.1: L'etichetta di un link o pulsante è coerente con il titolo della pagina destinazione?</w:t>
      </w:r>
    </w:p>
    <w:p w:rsidR="005D29DF" w:rsidRDefault="00244F4F">
      <w:pPr>
        <w:ind w:left="360"/>
      </w:pPr>
      <w:r>
        <w:t>Sì, il titolo della destinazione è coerente c</w:t>
      </w:r>
      <w:r>
        <w:t>on l’etichetta.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4.2 Il titolo di una pagina è coerente con il contenuto della pagina?</w:t>
      </w:r>
    </w:p>
    <w:p w:rsidR="005D29DF" w:rsidRDefault="00244F4F">
      <w:pPr>
        <w:ind w:left="360"/>
      </w:pPr>
      <w:r>
        <w:t>Sì, titolo e contenuti sono coerenti.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4.3 Il contenuto è valido/vero?</w:t>
      </w:r>
    </w:p>
    <w:p w:rsidR="005D29DF" w:rsidRDefault="00244F4F">
      <w:pPr>
        <w:ind w:left="360"/>
      </w:pPr>
      <w:r>
        <w:t>Sì, i contenuti sono aggiornati.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4.4 La pagina o il sito è sufficientemente credibile?</w:t>
      </w:r>
    </w:p>
    <w:p w:rsidR="005D29DF" w:rsidRDefault="00244F4F">
      <w:pPr>
        <w:ind w:left="360"/>
      </w:pPr>
      <w:r>
        <w:t>Sì, essend</w:t>
      </w:r>
      <w:r>
        <w:t xml:space="preserve">o l’unica piattaforma in cui reperire informazioni online del </w:t>
      </w:r>
      <w:proofErr w:type="spellStart"/>
      <w:r>
        <w:t>Multicinema</w:t>
      </w:r>
      <w:proofErr w:type="spellEnd"/>
      <w:r>
        <w:t>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4.5 Il contenuto fa riferimento a fonti esterne ed indipendenti che sono credibili?</w:t>
      </w:r>
    </w:p>
    <w:p w:rsidR="005D29DF" w:rsidRDefault="00244F4F">
      <w:pPr>
        <w:ind w:left="360"/>
      </w:pPr>
      <w:r>
        <w:t>Il sito non fa riferimento a fonti esterni.</w:t>
      </w:r>
    </w:p>
    <w:p w:rsidR="005D29DF" w:rsidRDefault="00244F4F">
      <w:pPr>
        <w:pStyle w:val="Paragrafoelenco"/>
        <w:numPr>
          <w:ilvl w:val="0"/>
          <w:numId w:val="3"/>
        </w:numPr>
      </w:pPr>
      <w:r>
        <w:lastRenderedPageBreak/>
        <w:t>4.6 Viene coerentemente usato lo stesso stile, color</w:t>
      </w:r>
      <w:r>
        <w:t>e, font per oggetti simili all'interno di questa pagina? Del sito?</w:t>
      </w:r>
    </w:p>
    <w:p w:rsidR="005D29DF" w:rsidRDefault="00244F4F">
      <w:pPr>
        <w:ind w:left="360"/>
      </w:pPr>
      <w:r>
        <w:t>Gli oggetti che si possono ritenere simili sono i vari film e le diverse sale. Vengono mostrate usando lo stesso stile.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4.7 Il layout della pagina è coerente nel sito?</w:t>
      </w:r>
    </w:p>
    <w:p w:rsidR="005D29DF" w:rsidRDefault="00244F4F">
      <w:pPr>
        <w:ind w:left="360"/>
      </w:pPr>
      <w:r>
        <w:t xml:space="preserve">Il layout </w:t>
      </w:r>
      <w:r>
        <w:t>risulta coerente.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4.8 I colori dei link sono coerenti con le convenzioni di fatto?</w:t>
      </w:r>
    </w:p>
    <w:p w:rsidR="005D29DF" w:rsidRDefault="00244F4F">
      <w:pPr>
        <w:ind w:left="360"/>
      </w:pPr>
      <w:r>
        <w:t>Sì in quanto viene spesso usata la polarità positiva.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4.9 Ci sono delle convenzioni del web che sono violate?</w:t>
      </w:r>
    </w:p>
    <w:p w:rsidR="005D29DF" w:rsidRDefault="00244F4F">
      <w:pPr>
        <w:ind w:left="360"/>
      </w:pPr>
      <w:r>
        <w:t xml:space="preserve">Sì, in quanto nella Home sembra ci sia un link che in realtà </w:t>
      </w:r>
      <w:r>
        <w:t>non porta a nessun’altra pagina.</w:t>
      </w:r>
    </w:p>
    <w:p w:rsidR="005D29DF" w:rsidRDefault="00244F4F">
      <w:pPr>
        <w:keepNext/>
        <w:jc w:val="center"/>
      </w:pPr>
      <w:r>
        <w:rPr>
          <w:noProof/>
        </w:rPr>
        <w:drawing>
          <wp:inline distT="0" distB="0" distL="0" distR="0">
            <wp:extent cx="2762923" cy="3487000"/>
            <wp:effectExtent l="0" t="0" r="0" b="0"/>
            <wp:docPr id="5" name="Immagin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rcRect l="69568" t="32386" r="8643" b="18620"/>
                    <a:stretch>
                      <a:fillRect/>
                    </a:stretch>
                  </pic:blipFill>
                  <pic:spPr>
                    <a:xfrm>
                      <a:off x="0" y="0"/>
                      <a:ext cx="2762923" cy="3487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D29DF" w:rsidRDefault="00244F4F">
      <w:pPr>
        <w:pStyle w:val="Didascalia"/>
        <w:jc w:val="center"/>
      </w:pPr>
      <w:r>
        <w:t>Figura 4</w:t>
      </w:r>
    </w:p>
    <w:p w:rsidR="005D29DF" w:rsidRDefault="00244F4F">
      <w:pPr>
        <w:ind w:left="708"/>
        <w:rPr>
          <w:b/>
        </w:rPr>
      </w:pPr>
      <w:r>
        <w:rPr>
          <w:b/>
        </w:rPr>
        <w:t>Gravità: Minore</w:t>
      </w:r>
    </w:p>
    <w:p w:rsidR="005D29DF" w:rsidRDefault="00244F4F">
      <w:pPr>
        <w:ind w:left="708"/>
      </w:pPr>
      <w:r>
        <w:t>Soluzione: Inserire link mancanti.</w:t>
      </w:r>
    </w:p>
    <w:p w:rsidR="005D29DF" w:rsidRDefault="005D29DF"/>
    <w:p w:rsidR="005D29DF" w:rsidRDefault="00244F4F">
      <w:pPr>
        <w:pStyle w:val="Titolo3"/>
      </w:pPr>
      <w:bookmarkStart w:id="20" w:name="_Toc531870300"/>
      <w:bookmarkStart w:id="21" w:name="_Toc531871218"/>
      <w:r>
        <w:t>Euristica n.5: Prevenzione di errori</w:t>
      </w:r>
      <w:bookmarkEnd w:id="20"/>
      <w:bookmarkEnd w:id="21"/>
    </w:p>
    <w:p w:rsidR="005D29DF" w:rsidRDefault="00244F4F">
      <w:pPr>
        <w:pStyle w:val="Titolo3"/>
      </w:pPr>
      <w:bookmarkStart w:id="22" w:name="_Toc531870301"/>
      <w:bookmarkStart w:id="23" w:name="_Toc531871219"/>
      <w:r>
        <w:t>Ancora meglio che dei buoni messaggi di errore è un attento progetto che previene gli errori.</w:t>
      </w:r>
      <w:bookmarkEnd w:id="22"/>
      <w:bookmarkEnd w:id="23"/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5.1 Errori di navigazione (v</w:t>
      </w:r>
      <w:r>
        <w:t>icoli a fondo cieco, cicli, link non definiti, smarrirsi) vengono evitati?</w:t>
      </w:r>
    </w:p>
    <w:p w:rsidR="005D29DF" w:rsidRDefault="00244F4F">
      <w:pPr>
        <w:ind w:left="360"/>
      </w:pPr>
      <w:r>
        <w:t>Sì in quanto è presente la toolbar che consente di navigare tra le diverse sezioni.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5.2 Le etichette dei link e pulsanti sono non-ambigui?</w:t>
      </w:r>
    </w:p>
    <w:p w:rsidR="005D29DF" w:rsidRDefault="00244F4F">
      <w:pPr>
        <w:ind w:left="360"/>
      </w:pPr>
      <w:r>
        <w:t>Sì in quanto esprimono l’idea dell’azione</w:t>
      </w:r>
      <w:r>
        <w:t xml:space="preserve"> dell’utente.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5.3 Informazioni sull'attraversamento di un link vengono forniti in anticipo (dimensione della pagina, formati particolari, tipo di informazione - suono, animazione, video, PDF, ...)?</w:t>
      </w:r>
    </w:p>
    <w:p w:rsidR="005D29DF" w:rsidRDefault="00244F4F">
      <w:pPr>
        <w:ind w:left="360"/>
      </w:pPr>
      <w:r>
        <w:t>No, non ci sono informazioni circa il link successivo.</w:t>
      </w:r>
    </w:p>
    <w:p w:rsidR="005D29DF" w:rsidRDefault="00244F4F">
      <w:pPr>
        <w:ind w:left="360"/>
        <w:rPr>
          <w:b/>
        </w:rPr>
      </w:pPr>
      <w:r>
        <w:rPr>
          <w:b/>
        </w:rPr>
        <w:t>Gr</w:t>
      </w:r>
      <w:r>
        <w:rPr>
          <w:b/>
        </w:rPr>
        <w:t>avità: Minore</w:t>
      </w:r>
    </w:p>
    <w:p w:rsidR="005D29DF" w:rsidRDefault="00244F4F">
      <w:pPr>
        <w:ind w:left="360"/>
      </w:pPr>
      <w:r>
        <w:t>Soluzione: Fornire informazioni anticipatamente.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5.4 Gli URL usano caratteri semplici (si evitano caratteri che non siano lettere, o nomi lunghi e complessi)?</w:t>
      </w:r>
    </w:p>
    <w:p w:rsidR="005D29DF" w:rsidRDefault="00244F4F">
      <w:pPr>
        <w:ind w:left="360"/>
      </w:pPr>
      <w:r>
        <w:t>Gli URL sono semplici ed autodescrittivi.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5.5 I frame sono evitati?</w:t>
      </w:r>
    </w:p>
    <w:p w:rsidR="005D29DF" w:rsidRDefault="00244F4F">
      <w:pPr>
        <w:ind w:left="360"/>
      </w:pPr>
      <w:r>
        <w:t xml:space="preserve">I frame </w:t>
      </w:r>
      <w:r>
        <w:t>sono stati evitati.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 xml:space="preserve">5.6 Vengono fornite chiare ed esaurienti istruzioni su come compilare le </w:t>
      </w:r>
      <w:proofErr w:type="spellStart"/>
      <w:r>
        <w:t>form</w:t>
      </w:r>
      <w:proofErr w:type="spellEnd"/>
      <w:r>
        <w:t xml:space="preserve">? Sono adiacenti ai controlli delle </w:t>
      </w:r>
      <w:proofErr w:type="spellStart"/>
      <w:r>
        <w:t>form</w:t>
      </w:r>
      <w:proofErr w:type="spellEnd"/>
      <w:r>
        <w:t>?</w:t>
      </w:r>
    </w:p>
    <w:p w:rsidR="005D29DF" w:rsidRDefault="00244F4F">
      <w:pPr>
        <w:ind w:left="360"/>
      </w:pPr>
      <w:r>
        <w:lastRenderedPageBreak/>
        <w:t xml:space="preserve">Non viene mostrata alcuna risposta all’utente nel momento in cui nelle </w:t>
      </w:r>
      <w:proofErr w:type="spellStart"/>
      <w:r>
        <w:t>form</w:t>
      </w:r>
      <w:proofErr w:type="spellEnd"/>
      <w:r>
        <w:t xml:space="preserve"> si inseriscono dati errati.</w:t>
      </w:r>
    </w:p>
    <w:p w:rsidR="005D29DF" w:rsidRDefault="00244F4F">
      <w:pPr>
        <w:keepNext/>
        <w:jc w:val="center"/>
      </w:pPr>
      <w:r>
        <w:rPr>
          <w:noProof/>
        </w:rPr>
        <w:drawing>
          <wp:inline distT="0" distB="0" distL="0" distR="0">
            <wp:extent cx="3781016" cy="1500402"/>
            <wp:effectExtent l="0" t="0" r="0" b="4548"/>
            <wp:docPr id="6" name="Immagin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rcRect l="7782" t="53146" r="62803" b="26094"/>
                    <a:stretch>
                      <a:fillRect/>
                    </a:stretch>
                  </pic:blipFill>
                  <pic:spPr>
                    <a:xfrm>
                      <a:off x="0" y="0"/>
                      <a:ext cx="3781016" cy="15004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D29DF" w:rsidRDefault="00244F4F">
      <w:pPr>
        <w:pStyle w:val="Didascalia"/>
        <w:jc w:val="center"/>
      </w:pPr>
      <w:r>
        <w:t>Figura 5</w:t>
      </w:r>
    </w:p>
    <w:p w:rsidR="005D29DF" w:rsidRDefault="00244F4F">
      <w:pPr>
        <w:ind w:left="708"/>
        <w:rPr>
          <w:b/>
        </w:rPr>
      </w:pPr>
      <w:r>
        <w:rPr>
          <w:b/>
        </w:rPr>
        <w:t>G</w:t>
      </w:r>
      <w:r>
        <w:rPr>
          <w:b/>
        </w:rPr>
        <w:t>ravità: Serio</w:t>
      </w:r>
    </w:p>
    <w:p w:rsidR="005D29DF" w:rsidRDefault="00244F4F">
      <w:pPr>
        <w:ind w:left="708"/>
      </w:pPr>
      <w:r>
        <w:t>Soluzione: Inserire commenti che facciano capire all’utente i suoi errori.</w:t>
      </w:r>
    </w:p>
    <w:p w:rsidR="005D29DF" w:rsidRDefault="005D29DF">
      <w:pPr>
        <w:ind w:left="708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 xml:space="preserve">5.7 Nell'uso delle </w:t>
      </w:r>
      <w:proofErr w:type="spellStart"/>
      <w:r>
        <w:t>form</w:t>
      </w:r>
      <w:proofErr w:type="spellEnd"/>
      <w:r>
        <w:t xml:space="preserve"> gli errori vengono prevenuti (mediante menu, liste di scelte, ...)?</w:t>
      </w:r>
    </w:p>
    <w:p w:rsidR="005D29DF" w:rsidRDefault="00244F4F">
      <w:pPr>
        <w:ind w:left="360"/>
      </w:pPr>
      <w:proofErr w:type="spellStart"/>
      <w:r>
        <w:t>n.d.</w:t>
      </w:r>
      <w:proofErr w:type="spellEnd"/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 xml:space="preserve">5.8 Nell'uso di motori di ricerca, vengono forniti dei punti di </w:t>
      </w:r>
      <w:r>
        <w:t>partenza (suggerendo termini generali, codici di classificazione, ...)?</w:t>
      </w:r>
    </w:p>
    <w:p w:rsidR="005D29DF" w:rsidRDefault="00244F4F">
      <w:pPr>
        <w:ind w:left="360"/>
      </w:pPr>
      <w:proofErr w:type="spellStart"/>
      <w:r>
        <w:t>n.d.</w:t>
      </w:r>
      <w:proofErr w:type="spellEnd"/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5.9 È facile percepire e capire che qualcosa è un controllo su cui è possibile operare? E come lo si usa?</w:t>
      </w:r>
    </w:p>
    <w:p w:rsidR="005D29DF" w:rsidRDefault="00244F4F">
      <w:pPr>
        <w:ind w:left="360"/>
      </w:pPr>
      <w:r>
        <w:t>Sì, anche se non ci sono controlli espliciti se non filtri.</w:t>
      </w:r>
    </w:p>
    <w:p w:rsidR="005D29DF" w:rsidRDefault="005D29DF"/>
    <w:p w:rsidR="005D29DF" w:rsidRDefault="00244F4F">
      <w:pPr>
        <w:pStyle w:val="Titolo3"/>
      </w:pPr>
      <w:bookmarkStart w:id="24" w:name="_Toc531870302"/>
      <w:bookmarkStart w:id="25" w:name="_Toc531871220"/>
      <w:r>
        <w:lastRenderedPageBreak/>
        <w:t>Euristica n</w:t>
      </w:r>
      <w:r>
        <w:t>.6: Riconoscimento piuttosto di memorizzazione</w:t>
      </w:r>
      <w:bookmarkEnd w:id="24"/>
      <w:bookmarkEnd w:id="25"/>
    </w:p>
    <w:p w:rsidR="005D29DF" w:rsidRDefault="00244F4F">
      <w:pPr>
        <w:pStyle w:val="Titolo3"/>
      </w:pPr>
      <w:bookmarkStart w:id="26" w:name="_Toc531870303"/>
      <w:bookmarkStart w:id="27" w:name="_Toc531871221"/>
      <w:r>
        <w:t>Rendere visibili gli oggetti, le azioni e le opzioni. L'utente non dovrebbe dover ricordarsi le informazioni relative ad una parte del dialogo nelle successive. Le istruzioni su come usare il sistema dovrebber</w:t>
      </w:r>
      <w:r>
        <w:t>o essere visibili o reperibili con facilità ogni volta che è appropriato.</w:t>
      </w:r>
      <w:bookmarkEnd w:id="26"/>
      <w:bookmarkEnd w:id="27"/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6.1 I link sono troppi? Sono presentati in maniera pesante?</w:t>
      </w:r>
    </w:p>
    <w:p w:rsidR="005D29DF" w:rsidRDefault="00244F4F">
      <w:pPr>
        <w:ind w:left="360"/>
      </w:pPr>
      <w:r>
        <w:t>I link sono pochi e si adattano alle poche funzionalità del sito.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 xml:space="preserve">6.2 I </w:t>
      </w:r>
      <w:proofErr w:type="spellStart"/>
      <w:r>
        <w:t>tooltip</w:t>
      </w:r>
      <w:proofErr w:type="spellEnd"/>
      <w:r>
        <w:t xml:space="preserve"> con delle descrizioni più ricche </w:t>
      </w:r>
      <w:r>
        <w:t>sono disponibili?</w:t>
      </w:r>
    </w:p>
    <w:p w:rsidR="005D29DF" w:rsidRDefault="00244F4F">
      <w:pPr>
        <w:ind w:left="360"/>
      </w:pPr>
      <w:r>
        <w:t>Non sempre in quanto il testo sembri già autodescrittivo.</w:t>
      </w:r>
    </w:p>
    <w:p w:rsidR="005D29DF" w:rsidRDefault="00244F4F">
      <w:pPr>
        <w:ind w:left="360"/>
        <w:rPr>
          <w:b/>
        </w:rPr>
      </w:pPr>
      <w:r>
        <w:rPr>
          <w:b/>
        </w:rPr>
        <w:t>Gravita: Minore</w:t>
      </w:r>
    </w:p>
    <w:p w:rsidR="005D29DF" w:rsidRDefault="00244F4F">
      <w:pPr>
        <w:ind w:left="360"/>
      </w:pPr>
      <w:r>
        <w:t xml:space="preserve">Soluzione: Inserire </w:t>
      </w:r>
      <w:proofErr w:type="spellStart"/>
      <w:r>
        <w:t>tooltip</w:t>
      </w:r>
      <w:proofErr w:type="spellEnd"/>
      <w:r>
        <w:t>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6.3 Il contenuto della pagina è differenziabile da etichette di link?</w:t>
      </w:r>
    </w:p>
    <w:p w:rsidR="005D29DF" w:rsidRDefault="00244F4F">
      <w:pPr>
        <w:ind w:left="360"/>
      </w:pPr>
      <w:r>
        <w:t>Sì, e si differenziano in ogni pagina.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 xml:space="preserve">6.4 È chiaro perché una </w:t>
      </w:r>
      <w:r>
        <w:t>pagina è rilevante rispetto allo stadio dell'interazione?</w:t>
      </w:r>
    </w:p>
    <w:p w:rsidR="005D29DF" w:rsidRDefault="00244F4F">
      <w:pPr>
        <w:ind w:left="360"/>
      </w:pPr>
      <w:r>
        <w:t>Sì, il ruolo è ben definito.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6.5 Le figure hanno delle descrizioni che sono significative?</w:t>
      </w:r>
    </w:p>
    <w:p w:rsidR="005D29DF" w:rsidRDefault="00244F4F">
      <w:pPr>
        <w:ind w:left="360"/>
      </w:pPr>
      <w:r>
        <w:t>No in quanto possono essere ritenute ambigue.</w:t>
      </w:r>
    </w:p>
    <w:p w:rsidR="005D29DF" w:rsidRDefault="00244F4F">
      <w:pPr>
        <w:keepNext/>
        <w:jc w:val="center"/>
      </w:pPr>
      <w:r>
        <w:rPr>
          <w:noProof/>
        </w:rPr>
        <w:drawing>
          <wp:inline distT="0" distB="0" distL="0" distR="0">
            <wp:extent cx="764465" cy="797704"/>
            <wp:effectExtent l="0" t="0" r="0" b="2396"/>
            <wp:docPr id="7" name="Immagin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rcRect l="23968" t="54531" r="72453" b="38826"/>
                    <a:stretch>
                      <a:fillRect/>
                    </a:stretch>
                  </pic:blipFill>
                  <pic:spPr>
                    <a:xfrm>
                      <a:off x="0" y="0"/>
                      <a:ext cx="764465" cy="7977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D29DF" w:rsidRDefault="00244F4F">
      <w:pPr>
        <w:pStyle w:val="Didascalia"/>
        <w:jc w:val="center"/>
      </w:pPr>
      <w:r>
        <w:t>Figura 6</w:t>
      </w:r>
    </w:p>
    <w:p w:rsidR="005D29DF" w:rsidRDefault="00244F4F">
      <w:pPr>
        <w:ind w:left="708"/>
        <w:rPr>
          <w:b/>
        </w:rPr>
      </w:pPr>
      <w:r>
        <w:rPr>
          <w:b/>
        </w:rPr>
        <w:lastRenderedPageBreak/>
        <w:t>Gravità: Minore</w:t>
      </w:r>
    </w:p>
    <w:p w:rsidR="005D29DF" w:rsidRDefault="00244F4F">
      <w:pPr>
        <w:ind w:left="708"/>
      </w:pPr>
      <w:r>
        <w:t xml:space="preserve">Soluzione: Aggiungere </w:t>
      </w:r>
      <w:proofErr w:type="spellStart"/>
      <w:r>
        <w:t>tooltip</w:t>
      </w:r>
      <w:proofErr w:type="spellEnd"/>
      <w:r>
        <w:t>.</w:t>
      </w:r>
    </w:p>
    <w:p w:rsidR="005D29DF" w:rsidRDefault="005D29DF">
      <w:pPr>
        <w:ind w:left="708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6</w:t>
      </w:r>
      <w:r>
        <w:t>.6 I link e i controlli sono chiaramente visibili?</w:t>
      </w:r>
    </w:p>
    <w:p w:rsidR="005D29DF" w:rsidRDefault="00244F4F">
      <w:pPr>
        <w:ind w:left="360"/>
      </w:pPr>
      <w:r>
        <w:t>Sì, anche se alcuni sono non funzionanti (vedi 4.9).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6.7 Le immagini cliccabili sono facilmente riconoscibili?</w:t>
      </w:r>
      <w:r>
        <w:tab/>
      </w:r>
    </w:p>
    <w:p w:rsidR="005D29DF" w:rsidRDefault="00244F4F">
      <w:pPr>
        <w:ind w:left="360"/>
      </w:pPr>
      <w:r>
        <w:t>Sì, ma ci sono icone che sembrano cliccabili (vedi 6.5).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 xml:space="preserve">6.8 Si può distinguere tra </w:t>
      </w:r>
      <w:r>
        <w:t>link inter- e intra-sito? inter- e intra-pagina?</w:t>
      </w:r>
    </w:p>
    <w:p w:rsidR="005D29DF" w:rsidRDefault="00244F4F">
      <w:pPr>
        <w:ind w:left="360"/>
      </w:pPr>
      <w:r>
        <w:t>La distinzione tra link inter- e intra-sito è molto netta in quanto i link esterni sono dedicati ai social o all’app del Galleria. Non esiste una distinzione tra link inter- e intra- pagina in quanto non esi</w:t>
      </w:r>
      <w:r>
        <w:t>stono link inter-pagina.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6.9 È facile accorgersi di essere ritornati a una pagina già visitata in precedenza?</w:t>
      </w:r>
    </w:p>
    <w:p w:rsidR="005D29DF" w:rsidRDefault="00244F4F">
      <w:pPr>
        <w:ind w:left="360"/>
      </w:pPr>
      <w:r>
        <w:t>Sì, ogni pagina ha un titolo univoco.</w:t>
      </w:r>
    </w:p>
    <w:p w:rsidR="005D29DF" w:rsidRDefault="005D29DF"/>
    <w:p w:rsidR="005D29DF" w:rsidRDefault="00244F4F">
      <w:pPr>
        <w:pStyle w:val="Titolo3"/>
      </w:pPr>
      <w:bookmarkStart w:id="28" w:name="_Toc531870304"/>
      <w:bookmarkStart w:id="29" w:name="_Toc531871222"/>
      <w:r>
        <w:t>Euristica n.7: Flessibilità ed efficienza d'uso</w:t>
      </w:r>
      <w:bookmarkEnd w:id="28"/>
      <w:bookmarkEnd w:id="29"/>
    </w:p>
    <w:p w:rsidR="005D29DF" w:rsidRDefault="00244F4F">
      <w:pPr>
        <w:pStyle w:val="Titolo3"/>
      </w:pPr>
      <w:bookmarkStart w:id="30" w:name="_Toc531870305"/>
      <w:bookmarkStart w:id="31" w:name="_Toc531871223"/>
      <w:r>
        <w:t>I tasti rapidi - non visibili da utenti principianti - spe</w:t>
      </w:r>
      <w:r>
        <w:t>sso possono velocizzare l'interazione per utenti esperti, facendo sì che il sistema sia allo stesso tempo adatto agli uni e agli altri. Si permetta agli utenti di personalizzare le azioni più frequenti.</w:t>
      </w:r>
      <w:bookmarkEnd w:id="30"/>
      <w:bookmarkEnd w:id="31"/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7.1 Le pagine possono essere incluse nei favoriti/se</w:t>
      </w:r>
      <w:r>
        <w:t>gnalibri (bookmark) in maniera non ambigua?</w:t>
      </w:r>
    </w:p>
    <w:p w:rsidR="005D29DF" w:rsidRDefault="00244F4F">
      <w:pPr>
        <w:ind w:left="360"/>
      </w:pPr>
      <w:r>
        <w:t>Sì, rispettando le convenzioni del Web.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7.2 Vengono offerti dei motori di ricerca?</w:t>
      </w:r>
    </w:p>
    <w:p w:rsidR="005D29DF" w:rsidRDefault="00244F4F">
      <w:pPr>
        <w:ind w:left="360"/>
      </w:pPr>
      <w:r>
        <w:lastRenderedPageBreak/>
        <w:t>No.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7.3 Gli utenti possono approfondire se - e solo se - lo desiderano?</w:t>
      </w:r>
    </w:p>
    <w:p w:rsidR="005D29DF" w:rsidRDefault="00244F4F">
      <w:pPr>
        <w:ind w:left="360"/>
      </w:pPr>
      <w:r>
        <w:t>Sì, ci sono sezioni e sottosezioni apposite.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7.4 Le pa</w:t>
      </w:r>
      <w:r>
        <w:t>gine sono state realizzate in modo che possano essere reperite coi motori di ricerca?</w:t>
      </w:r>
    </w:p>
    <w:p w:rsidR="005D29DF" w:rsidRDefault="00244F4F">
      <w:pPr>
        <w:ind w:left="360"/>
      </w:pPr>
      <w:r>
        <w:t>Sì, in quanto gli URL sono mnemonici.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7.5 Gli utenti possono ridimensionare la finestra?</w:t>
      </w:r>
    </w:p>
    <w:p w:rsidR="005D29DF" w:rsidRDefault="00244F4F">
      <w:pPr>
        <w:ind w:left="360"/>
      </w:pPr>
      <w:r>
        <w:t>Sì, rispettando le convenzioni del Web.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7.6 Gli utenti possono modificare le di</w:t>
      </w:r>
      <w:r>
        <w:t>mensioni del testo?</w:t>
      </w:r>
    </w:p>
    <w:p w:rsidR="005D29DF" w:rsidRDefault="00244F4F">
      <w:pPr>
        <w:ind w:left="360"/>
      </w:pPr>
      <w:r>
        <w:t>No.</w:t>
      </w:r>
    </w:p>
    <w:p w:rsidR="005D29DF" w:rsidRDefault="00244F4F">
      <w:pPr>
        <w:ind w:left="360"/>
        <w:rPr>
          <w:b/>
        </w:rPr>
      </w:pPr>
      <w:r>
        <w:rPr>
          <w:b/>
        </w:rPr>
        <w:t>Gravità: Serio</w:t>
      </w:r>
    </w:p>
    <w:p w:rsidR="005D29DF" w:rsidRDefault="00244F4F">
      <w:pPr>
        <w:ind w:left="360"/>
      </w:pPr>
      <w:r>
        <w:t>Soluzioni: consentire una maggiore personalizzazione.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7.7 Gli utenti possono ridimensionare i frame?</w:t>
      </w:r>
    </w:p>
    <w:p w:rsidR="005D29DF" w:rsidRDefault="00244F4F">
      <w:pPr>
        <w:ind w:left="360"/>
      </w:pPr>
      <w:r>
        <w:t>Vedi 5.5.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7.8 Gli utenti possono usare solamente la tastiera?</w:t>
      </w:r>
    </w:p>
    <w:p w:rsidR="005D29DF" w:rsidRDefault="00244F4F">
      <w:pPr>
        <w:ind w:left="360"/>
      </w:pPr>
      <w:r>
        <w:t xml:space="preserve">Gli utenti devono utilizzare quasi </w:t>
      </w:r>
      <w:r>
        <w:t>esclusivamente il mouse.</w:t>
      </w:r>
    </w:p>
    <w:p w:rsidR="005D29DF" w:rsidRDefault="00244F4F">
      <w:pPr>
        <w:ind w:left="360"/>
        <w:rPr>
          <w:b/>
        </w:rPr>
      </w:pPr>
      <w:r>
        <w:rPr>
          <w:b/>
        </w:rPr>
        <w:t>Gravità: Minore</w:t>
      </w:r>
    </w:p>
    <w:p w:rsidR="005D29DF" w:rsidRDefault="00244F4F">
      <w:pPr>
        <w:ind w:left="360"/>
      </w:pPr>
      <w:r>
        <w:t>Soluzioni: inserire tasti rapidi.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7.9 Gli utenti possono usare i tasti rapidi?</w:t>
      </w:r>
    </w:p>
    <w:p w:rsidR="005D29DF" w:rsidRDefault="00244F4F">
      <w:pPr>
        <w:ind w:left="360"/>
      </w:pPr>
      <w:r>
        <w:t>Vedi 7.8.</w:t>
      </w:r>
    </w:p>
    <w:p w:rsidR="005D29DF" w:rsidRDefault="005D29DF"/>
    <w:p w:rsidR="005D29DF" w:rsidRDefault="00244F4F">
      <w:pPr>
        <w:pStyle w:val="Titolo3"/>
      </w:pPr>
      <w:bookmarkStart w:id="32" w:name="_Toc531870306"/>
      <w:bookmarkStart w:id="33" w:name="_Toc531871224"/>
      <w:r>
        <w:t>Euristica n.8: Design estetico e minimalista</w:t>
      </w:r>
      <w:bookmarkEnd w:id="32"/>
      <w:bookmarkEnd w:id="33"/>
    </w:p>
    <w:p w:rsidR="005D29DF" w:rsidRDefault="00244F4F">
      <w:pPr>
        <w:pStyle w:val="Titolo3"/>
      </w:pPr>
      <w:bookmarkStart w:id="34" w:name="_Toc531870307"/>
      <w:bookmarkStart w:id="35" w:name="_Toc531871225"/>
      <w:r>
        <w:t>I dialoghi non dovrebbero contenere informazioni che sono irrilevanti o raramen</w:t>
      </w:r>
      <w:r>
        <w:t>te usate. Ogni componente informativo in un dialogo compete con gli altri, e diminuisce la loro visibilità relativa.</w:t>
      </w:r>
      <w:bookmarkEnd w:id="34"/>
      <w:bookmarkEnd w:id="35"/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8.1 I pulsanti e i link sono raggruppati in base alla loro funzione?</w:t>
      </w:r>
    </w:p>
    <w:p w:rsidR="005D29DF" w:rsidRDefault="00244F4F">
      <w:pPr>
        <w:ind w:left="360"/>
      </w:pPr>
      <w:r>
        <w:t>Sì, e le funzioni sono chiare.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8.2 Le cose meno importanti (paragraf</w:t>
      </w:r>
      <w:r>
        <w:t>i, link, pulsanti) sono minimizzati?</w:t>
      </w:r>
    </w:p>
    <w:p w:rsidR="005D29DF" w:rsidRDefault="00244F4F">
      <w:pPr>
        <w:ind w:left="360"/>
      </w:pPr>
      <w:r>
        <w:t>Sì, a seconda della loro funzione.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8.3 I termini che sono legati al web vengono evitati (es. "segui questo link", "clicca qui")?</w:t>
      </w:r>
    </w:p>
    <w:p w:rsidR="005D29DF" w:rsidRDefault="00244F4F">
      <w:pPr>
        <w:ind w:left="360"/>
      </w:pPr>
      <w:r>
        <w:t>Sì, spesso si usano direttamente i titoli delle pagine destinazione.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8.4 La pagina è suc</w:t>
      </w:r>
      <w:r>
        <w:t>cinta?</w:t>
      </w:r>
    </w:p>
    <w:p w:rsidR="005D29DF" w:rsidRDefault="00244F4F">
      <w:pPr>
        <w:ind w:left="360"/>
      </w:pPr>
      <w:r>
        <w:t>Vedi 6.1.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8.5 I dettagli sono posti in una pagina secondaria?</w:t>
      </w:r>
    </w:p>
    <w:p w:rsidR="005D29DF" w:rsidRDefault="00244F4F">
      <w:pPr>
        <w:ind w:left="360"/>
      </w:pPr>
      <w:r>
        <w:t>Sì, e non vi è una gerarchia profonda.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8.6 La pagina inizia con le conclusioni?</w:t>
      </w:r>
    </w:p>
    <w:p w:rsidR="005D29DF" w:rsidRDefault="00244F4F">
      <w:pPr>
        <w:ind w:left="360"/>
      </w:pPr>
      <w:r>
        <w:t>No.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8.7 Lunghe liste vengono divise in blocchi?</w:t>
      </w:r>
    </w:p>
    <w:p w:rsidR="005D29DF" w:rsidRDefault="00244F4F">
      <w:pPr>
        <w:ind w:left="360"/>
      </w:pPr>
      <w:r>
        <w:t>Sì, i vari film sono ben divisi in paragrafi.</w:t>
      </w:r>
    </w:p>
    <w:p w:rsidR="005D29DF" w:rsidRDefault="00244F4F">
      <w:pPr>
        <w:pStyle w:val="Paragrafoelenco"/>
        <w:numPr>
          <w:ilvl w:val="0"/>
          <w:numId w:val="3"/>
        </w:numPr>
      </w:pPr>
      <w:r>
        <w:lastRenderedPageBreak/>
        <w:t xml:space="preserve">8.8 </w:t>
      </w:r>
      <w:r>
        <w:t>Ciascun paragrafo contiene una singola idea?</w:t>
      </w:r>
    </w:p>
    <w:p w:rsidR="005D29DF" w:rsidRDefault="00244F4F">
      <w:pPr>
        <w:ind w:left="360"/>
      </w:pPr>
      <w:r>
        <w:t>Vedi 8.7.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8.9 Le immagini inutili sono assenti?</w:t>
      </w:r>
    </w:p>
    <w:p w:rsidR="005D29DF" w:rsidRDefault="00244F4F">
      <w:pPr>
        <w:ind w:left="360"/>
      </w:pPr>
      <w:r>
        <w:t>Sì, ci sono solo immagini rilevanti.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8.10 Le animazioni e lampeggiamenti sono evitati?</w:t>
      </w:r>
    </w:p>
    <w:p w:rsidR="005D29DF" w:rsidRDefault="00244F4F">
      <w:pPr>
        <w:ind w:left="360"/>
      </w:pPr>
      <w:r>
        <w:t>Sì, non sono presenti.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8.11 Le animazioni Flash che sono inutili sono evi</w:t>
      </w:r>
      <w:r>
        <w:t>tate?</w:t>
      </w:r>
    </w:p>
    <w:p w:rsidR="005D29DF" w:rsidRDefault="00244F4F">
      <w:pPr>
        <w:ind w:left="360"/>
      </w:pPr>
      <w:r>
        <w:t>Sì, sono presenti solo pochi video.</w:t>
      </w:r>
    </w:p>
    <w:p w:rsidR="005D29DF" w:rsidRDefault="005D29DF"/>
    <w:p w:rsidR="005D29DF" w:rsidRDefault="00244F4F">
      <w:pPr>
        <w:pStyle w:val="Titolo3"/>
      </w:pPr>
      <w:bookmarkStart w:id="36" w:name="_Toc531870308"/>
      <w:bookmarkStart w:id="37" w:name="_Toc531871226"/>
      <w:r>
        <w:t>Euristica n.9: Aiutare l'utente nel riconoscere, diagnosticare e rimediare dagli errori</w:t>
      </w:r>
      <w:bookmarkEnd w:id="36"/>
      <w:bookmarkEnd w:id="37"/>
    </w:p>
    <w:p w:rsidR="005D29DF" w:rsidRDefault="00244F4F">
      <w:pPr>
        <w:pStyle w:val="Titolo3"/>
      </w:pPr>
      <w:bookmarkStart w:id="38" w:name="_Toc531870309"/>
      <w:bookmarkStart w:id="39" w:name="_Toc531871227"/>
      <w:r>
        <w:t xml:space="preserve">I messaggi di errore devono essere espressi in un linguaggio semplice (non codici di errore), devono indicare con precisione </w:t>
      </w:r>
      <w:r>
        <w:t>l'errore, e suggerire in maniera costruttiva una soluzione.</w:t>
      </w:r>
      <w:bookmarkEnd w:id="38"/>
      <w:bookmarkEnd w:id="39"/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9.1 Per gli errori di navigazione vengono dati dei suggerimenti costruttivi (es. link iniziali nel caso di nessun risultato da un motore di ricerca)?</w:t>
      </w:r>
    </w:p>
    <w:p w:rsidR="005D29DF" w:rsidRDefault="00244F4F">
      <w:pPr>
        <w:ind w:left="360"/>
      </w:pPr>
      <w:r>
        <w:t xml:space="preserve">Sì, la pagina mostra comunque la toolbar che </w:t>
      </w:r>
      <w:r>
        <w:t>consente di navigare tra le pagine del sito.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9.2 Vengono offerte delle spiegazioni naturali di ciò che è successo e perché?</w:t>
      </w:r>
    </w:p>
    <w:p w:rsidR="005D29DF" w:rsidRDefault="00244F4F">
      <w:pPr>
        <w:ind w:left="360"/>
      </w:pPr>
      <w:r>
        <w:t>Sì, viene specificato che l’azione eseguita non è consentita.</w:t>
      </w:r>
    </w:p>
    <w:p w:rsidR="005D29DF" w:rsidRDefault="005D29DF"/>
    <w:p w:rsidR="005D29DF" w:rsidRDefault="005D29DF"/>
    <w:p w:rsidR="005D29DF" w:rsidRDefault="00244F4F">
      <w:pPr>
        <w:pStyle w:val="Titolo3"/>
      </w:pPr>
      <w:bookmarkStart w:id="40" w:name="_Toc531870310"/>
      <w:bookmarkStart w:id="41" w:name="_Toc531871228"/>
      <w:r>
        <w:lastRenderedPageBreak/>
        <w:t>Euristica n.10: Aiuto e documentazione</w:t>
      </w:r>
      <w:bookmarkEnd w:id="40"/>
      <w:bookmarkEnd w:id="41"/>
    </w:p>
    <w:p w:rsidR="005D29DF" w:rsidRDefault="00244F4F">
      <w:pPr>
        <w:pStyle w:val="Titolo3"/>
      </w:pPr>
      <w:bookmarkStart w:id="42" w:name="_Toc531870311"/>
      <w:bookmarkStart w:id="43" w:name="_Toc531871229"/>
      <w:r>
        <w:t xml:space="preserve">Anche se è meglio se il </w:t>
      </w:r>
      <w:r>
        <w:t>sistema può venir usato senza documentazione, può essere necessario fornire degli aiuti e documentazione di riferimento. Questo tipo di informazione deve essere semplice da ricercare, focalizzata sui compiti degli utenti, elencare i passi concreti da esegu</w:t>
      </w:r>
      <w:r>
        <w:t>ire, e non essere troppo grande come dimensione.</w:t>
      </w:r>
      <w:bookmarkEnd w:id="42"/>
      <w:bookmarkEnd w:id="43"/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10.1 Quanto lontano è il materiale di aiuto? Quanto bene esso è integrato nelle pagine?</w:t>
      </w:r>
    </w:p>
    <w:p w:rsidR="005D29DF" w:rsidRDefault="00244F4F">
      <w:pPr>
        <w:ind w:left="360"/>
      </w:pPr>
      <w:r>
        <w:t>Non è presente alcun materiale di aiuto.</w:t>
      </w:r>
    </w:p>
    <w:p w:rsidR="005D29DF" w:rsidRDefault="00244F4F">
      <w:pPr>
        <w:ind w:left="360"/>
        <w:rPr>
          <w:b/>
        </w:rPr>
      </w:pPr>
      <w:r>
        <w:rPr>
          <w:b/>
        </w:rPr>
        <w:t>Gravità: Critico</w:t>
      </w:r>
    </w:p>
    <w:p w:rsidR="005D29DF" w:rsidRDefault="00244F4F">
      <w:pPr>
        <w:ind w:left="360"/>
      </w:pPr>
      <w:r>
        <w:t>Soluzione: Fornire una sezione di aiuto o FAQ.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10.2 È dispo</w:t>
      </w:r>
      <w:r>
        <w:t>nibile una mappa del sito?</w:t>
      </w:r>
    </w:p>
    <w:p w:rsidR="005D29DF" w:rsidRDefault="00244F4F">
      <w:pPr>
        <w:ind w:left="360"/>
      </w:pPr>
      <w:r>
        <w:t>Sì, il sito è navigabile attraverso la toolbar.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10.3 Viene data una descrizione delle caratteristiche di accessibilità del sito?</w:t>
      </w:r>
    </w:p>
    <w:p w:rsidR="005D29DF" w:rsidRDefault="00244F4F">
      <w:pPr>
        <w:ind w:left="360"/>
      </w:pPr>
      <w:r>
        <w:t>No, l’informazione non viene mostrata.</w:t>
      </w:r>
    </w:p>
    <w:p w:rsidR="005D29DF" w:rsidRDefault="00244F4F">
      <w:pPr>
        <w:ind w:left="360"/>
        <w:rPr>
          <w:b/>
        </w:rPr>
      </w:pPr>
      <w:r>
        <w:rPr>
          <w:b/>
        </w:rPr>
        <w:t>Gravità: Serio</w:t>
      </w:r>
    </w:p>
    <w:p w:rsidR="005D29DF" w:rsidRDefault="00244F4F">
      <w:pPr>
        <w:ind w:left="360"/>
      </w:pPr>
      <w:r>
        <w:t xml:space="preserve">Soluzione: Mostrare agli utenti le </w:t>
      </w:r>
      <w:r>
        <w:t>caratteristiche di accessibilità.</w:t>
      </w:r>
    </w:p>
    <w:p w:rsidR="005D29DF" w:rsidRDefault="005D29DF">
      <w:pPr>
        <w:ind w:left="360"/>
      </w:pPr>
    </w:p>
    <w:p w:rsidR="005D29DF" w:rsidRDefault="00244F4F">
      <w:pPr>
        <w:pStyle w:val="Titolo2"/>
      </w:pPr>
      <w:bookmarkStart w:id="44" w:name="_Toc531870312"/>
      <w:bookmarkStart w:id="45" w:name="_Toc531871230"/>
      <w:r>
        <w:t>PROGRAMMAZIONE</w:t>
      </w:r>
      <w:bookmarkEnd w:id="44"/>
      <w:bookmarkEnd w:id="45"/>
    </w:p>
    <w:p w:rsidR="005D29DF" w:rsidRDefault="005D29DF"/>
    <w:p w:rsidR="005D29DF" w:rsidRDefault="00244F4F">
      <w:pPr>
        <w:pStyle w:val="Titolo3"/>
      </w:pPr>
      <w:bookmarkStart w:id="46" w:name="_Toc531870313"/>
      <w:bookmarkStart w:id="47" w:name="_Toc531871231"/>
      <w:r>
        <w:t>Euristica n.1: Visibilità dello stato del sistema</w:t>
      </w:r>
      <w:bookmarkEnd w:id="46"/>
      <w:bookmarkEnd w:id="47"/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1.1: Dove mi trovo?</w:t>
      </w:r>
    </w:p>
    <w:p w:rsidR="005D29DF" w:rsidRDefault="00244F4F">
      <w:pPr>
        <w:ind w:left="360"/>
      </w:pPr>
      <w:r>
        <w:t>Nella parte iniziale della pagina è specificata la posizione grazie alla dicitura “Programmazione” seguita dalla settimana di riferime</w:t>
      </w:r>
      <w:r>
        <w:t>nto.</w:t>
      </w:r>
    </w:p>
    <w:p w:rsidR="005D29DF" w:rsidRDefault="00244F4F">
      <w:pPr>
        <w:ind w:left="360"/>
      </w:pPr>
      <w:r>
        <w:lastRenderedPageBreak/>
        <w:t>Es: “Programmazione dal 6 al 12 Dicembre”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1.2: La pagina ha un titolo informativo?</w:t>
      </w:r>
    </w:p>
    <w:p w:rsidR="005D29DF" w:rsidRDefault="00244F4F">
      <w:pPr>
        <w:ind w:left="360"/>
      </w:pPr>
      <w:r>
        <w:t xml:space="preserve">Vedere domanda </w:t>
      </w:r>
      <w:proofErr w:type="gramStart"/>
      <w:r>
        <w:t>1.1 .</w:t>
      </w:r>
      <w:proofErr w:type="gramEnd"/>
    </w:p>
    <w:p w:rsidR="005D29DF" w:rsidRDefault="00244F4F">
      <w:pPr>
        <w:pStyle w:val="Paragrafoelenco"/>
        <w:numPr>
          <w:ilvl w:val="0"/>
          <w:numId w:val="3"/>
        </w:numPr>
      </w:pPr>
      <w:r>
        <w:t>1.3: Dove posso andare?</w:t>
      </w:r>
    </w:p>
    <w:p w:rsidR="005D29DF" w:rsidRDefault="00244F4F">
      <w:pPr>
        <w:ind w:left="360"/>
      </w:pPr>
      <w:r>
        <w:t xml:space="preserve">È facile accedere a tutte le sezioni del sito: tutte le varie sezioni sono mostrate in una toolbar, posizionata in </w:t>
      </w:r>
      <w:r>
        <w:t>testa a tutte le pagine del sito.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1.4: Ci sono link e pulsanti importanti che sono visibili senza dover fare scrolling?</w:t>
      </w:r>
    </w:p>
    <w:p w:rsidR="005D29DF" w:rsidRDefault="00244F4F">
      <w:pPr>
        <w:ind w:left="360"/>
      </w:pPr>
      <w:r>
        <w:t>Tutti i link e i pulsanti importanti sono visibili senza dover fare scrolling fino a che non si faccia uno zoom del 150% sulla homepage</w:t>
      </w:r>
      <w:r>
        <w:t xml:space="preserve">: se ciò avviene, inizieranno a presentarsi notevoli problemi di grafica, visibili in foto. Inoltre, i pulsanti visibili perdono </w:t>
      </w:r>
      <w:proofErr w:type="gramStart"/>
      <w:r>
        <w:t>le tutte</w:t>
      </w:r>
      <w:proofErr w:type="gramEnd"/>
      <w:r>
        <w:t xml:space="preserve"> le proprie funzionalità.</w:t>
      </w:r>
    </w:p>
    <w:p w:rsidR="005D29DF" w:rsidRDefault="00244F4F">
      <w:pPr>
        <w:jc w:val="center"/>
      </w:pPr>
      <w:r>
        <w:rPr>
          <w:noProof/>
        </w:rPr>
        <w:drawing>
          <wp:inline distT="0" distB="0" distL="0" distR="0">
            <wp:extent cx="6120134" cy="3129277"/>
            <wp:effectExtent l="0" t="0" r="0" b="0"/>
            <wp:docPr id="8" name="Immagin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1292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D29DF" w:rsidRDefault="00244F4F">
      <w:pPr>
        <w:jc w:val="center"/>
      </w:pPr>
      <w:r>
        <w:t>Figura 6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1.5: La cosa più importante della pagina si trova in alto?</w:t>
      </w:r>
    </w:p>
    <w:p w:rsidR="005D29DF" w:rsidRDefault="00244F4F">
      <w:pPr>
        <w:ind w:left="360"/>
      </w:pPr>
      <w:r>
        <w:t>La toolbar ed il titol</w:t>
      </w:r>
      <w:r>
        <w:t>o sono poste nella parte iniziale della pagina.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lastRenderedPageBreak/>
        <w:t>1.6: La pagina ha una chiara struttura (2-3 titoletti di sezione, titoletti chiari, parole evidenziate)?</w:t>
      </w:r>
    </w:p>
    <w:p w:rsidR="005D29DF" w:rsidRDefault="00244F4F">
      <w:pPr>
        <w:ind w:left="360"/>
      </w:pPr>
      <w:r>
        <w:t>Si: tutti i contenuti sono suddivisi in sezioni; ciascuna sezione ha il nome del fil di riferimento co</w:t>
      </w:r>
      <w:r>
        <w:t>me titolo.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1.7: L'autore della pagina (persona o ente) è chiaramente indicato?</w:t>
      </w:r>
    </w:p>
    <w:p w:rsidR="005D29DF" w:rsidRDefault="00244F4F">
      <w:pPr>
        <w:ind w:left="360"/>
      </w:pPr>
      <w:r>
        <w:t>L’ente proprietario della pagina è chiaramente indicato, insieme ai relativi contatti, in una apposita sezione a piè di pagina.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1.8: È indicata la data di aggiornamento/revisi</w:t>
      </w:r>
      <w:r>
        <w:t>one della pagina?</w:t>
      </w:r>
    </w:p>
    <w:p w:rsidR="005D29DF" w:rsidRDefault="00244F4F">
      <w:pPr>
        <w:ind w:left="360"/>
      </w:pPr>
      <w:r>
        <w:t>Non è indicata alcuna informazione circa la revisione della pagina.</w:t>
      </w:r>
    </w:p>
    <w:p w:rsidR="005D29DF" w:rsidRDefault="00244F4F">
      <w:pPr>
        <w:ind w:left="360"/>
        <w:rPr>
          <w:b/>
        </w:rPr>
      </w:pPr>
      <w:r>
        <w:rPr>
          <w:b/>
        </w:rPr>
        <w:t>Gravità: Minore</w:t>
      </w:r>
    </w:p>
    <w:p w:rsidR="005D29DF" w:rsidRDefault="00244F4F">
      <w:pPr>
        <w:ind w:left="360"/>
      </w:pPr>
      <w:r>
        <w:t>Soluzione: Inserire le suddette informazioni nella sezione a piè di pagina.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 xml:space="preserve">1.9: I nuovi contenuti della pagina sono chiaramente evidenziati? E le nuove </w:t>
      </w:r>
      <w:r>
        <w:t>pagine del sito sono evidenziate nella home?</w:t>
      </w:r>
    </w:p>
    <w:p w:rsidR="005D29DF" w:rsidRDefault="00244F4F">
      <w:pPr>
        <w:ind w:left="360"/>
      </w:pPr>
      <w:r>
        <w:t>I film nella pagina “Programmazione” sono ordinati in base alla data di uscita.</w:t>
      </w:r>
    </w:p>
    <w:p w:rsidR="005D29DF" w:rsidRDefault="00244F4F">
      <w:pPr>
        <w:ind w:left="360"/>
      </w:pPr>
      <w:r>
        <w:t>Nella Homepage, i film appena usciti sono pubblicizzati tramite un grande banner interattivo al centro della pagina; cliccando su d</w:t>
      </w:r>
      <w:r>
        <w:t>i esso è possibile consultare la pagina contenente i dettagli del film contenuto nel banner.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 xml:space="preserve">1.10: Se la pagina è il risultato di una compilazione di una </w:t>
      </w:r>
      <w:proofErr w:type="spellStart"/>
      <w:r>
        <w:t>form</w:t>
      </w:r>
      <w:proofErr w:type="spellEnd"/>
      <w:r>
        <w:t>, è chiaro qual è stato l'esito?</w:t>
      </w:r>
    </w:p>
    <w:p w:rsidR="005D29DF" w:rsidRDefault="00244F4F">
      <w:pPr>
        <w:ind w:left="360"/>
      </w:pPr>
      <w:proofErr w:type="spellStart"/>
      <w:r>
        <w:t>n.d.</w:t>
      </w:r>
      <w:proofErr w:type="spellEnd"/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 xml:space="preserve">1.11: Posso percepire il testo? le immagini? i </w:t>
      </w:r>
      <w:r>
        <w:t>contenuti multimediali?</w:t>
      </w:r>
    </w:p>
    <w:p w:rsidR="005D29DF" w:rsidRDefault="00244F4F">
      <w:pPr>
        <w:ind w:left="360"/>
      </w:pPr>
      <w:r>
        <w:t>Testo, immagini e contenuti multimediali sono chiaramente percepibili entro uno zoom del 150% sulla pagina; dopo ciò si presentano il problema di grafica mostrato di seguito (cattivo posizionamento dei banner pubblicitari).</w:t>
      </w:r>
    </w:p>
    <w:p w:rsidR="005D29DF" w:rsidRDefault="00244F4F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4" cy="3120389"/>
            <wp:effectExtent l="0" t="0" r="0" b="3811"/>
            <wp:docPr id="9" name="Immagin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12038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D29DF" w:rsidRDefault="00244F4F">
      <w:pPr>
        <w:jc w:val="center"/>
      </w:pPr>
      <w:r>
        <w:t>Figura</w:t>
      </w:r>
      <w:r>
        <w:t xml:space="preserve"> 7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 xml:space="preserve">1.12: Posso percepire i link, i pulsanti, i controlli delle </w:t>
      </w:r>
      <w:proofErr w:type="spellStart"/>
      <w:r>
        <w:t>form</w:t>
      </w:r>
      <w:proofErr w:type="spellEnd"/>
      <w:r>
        <w:t>?</w:t>
      </w:r>
    </w:p>
    <w:p w:rsidR="005D29DF" w:rsidRDefault="00244F4F">
      <w:pPr>
        <w:ind w:left="360"/>
      </w:pPr>
      <w:r>
        <w:t>I link e i pulsanti sono chiaramente evidenziati.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1.13: Si capisce che qualcosa è un link, un pulsante, un controllo?</w:t>
      </w:r>
    </w:p>
    <w:p w:rsidR="005D29DF" w:rsidRDefault="00244F4F">
      <w:pPr>
        <w:ind w:left="360"/>
      </w:pPr>
      <w:r>
        <w:t xml:space="preserve">I link seguono lo standard di rappresentazione del web; i pulsanti </w:t>
      </w:r>
      <w:r>
        <w:t xml:space="preserve">seguono le regole del </w:t>
      </w:r>
      <w:proofErr w:type="spellStart"/>
      <w:r>
        <w:t>material</w:t>
      </w:r>
      <w:proofErr w:type="spellEnd"/>
      <w:r>
        <w:t xml:space="preserve"> design.</w:t>
      </w:r>
    </w:p>
    <w:p w:rsidR="005D29DF" w:rsidRDefault="005D29DF"/>
    <w:p w:rsidR="005D29DF" w:rsidRDefault="00244F4F">
      <w:pPr>
        <w:pStyle w:val="Titolo3"/>
      </w:pPr>
      <w:bookmarkStart w:id="48" w:name="_Toc531870314"/>
      <w:bookmarkStart w:id="49" w:name="_Toc531871232"/>
      <w:r>
        <w:t>Euristica n.2: Il sistema dovrebbe usare lo stesso linguaggio dell'utente, con parole, frasi e concetti familiari all'utente, piuttosto di termini che sono orientati al sistema.</w:t>
      </w:r>
      <w:bookmarkEnd w:id="48"/>
      <w:bookmarkEnd w:id="49"/>
      <w:r>
        <w:t xml:space="preserve"> </w:t>
      </w:r>
    </w:p>
    <w:p w:rsidR="005D29DF" w:rsidRDefault="005D29DF">
      <w:pPr>
        <w:rPr>
          <w:sz w:val="32"/>
          <w:szCs w:val="32"/>
          <w:u w:val="single"/>
        </w:rPr>
      </w:pPr>
    </w:p>
    <w:p w:rsidR="005D29DF" w:rsidRDefault="00244F4F">
      <w:pPr>
        <w:pStyle w:val="Paragrafoelenco"/>
        <w:numPr>
          <w:ilvl w:val="0"/>
          <w:numId w:val="3"/>
        </w:numPr>
      </w:pPr>
      <w:r>
        <w:t>2.1: I link, pulsanti, controlli del</w:t>
      </w:r>
      <w:r>
        <w:t xml:space="preserve">le </w:t>
      </w:r>
      <w:proofErr w:type="spellStart"/>
      <w:r>
        <w:t>form</w:t>
      </w:r>
      <w:proofErr w:type="spellEnd"/>
      <w:r>
        <w:t xml:space="preserve"> hanno etichette appropriate?</w:t>
      </w:r>
    </w:p>
    <w:p w:rsidR="005D29DF" w:rsidRDefault="00244F4F">
      <w:pPr>
        <w:ind w:left="360"/>
      </w:pPr>
      <w:r>
        <w:t>Le etichette associate agli elementi sopra citati sono chiare: è facile capire l’effetto che si ottiene cliccando su ognuno di essi.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lastRenderedPageBreak/>
        <w:t>2.2: Le categorie e i raggruppamenti (di informazioni, di link, di pulsanti, di contr</w:t>
      </w:r>
      <w:r>
        <w:t>olli) hanno etichette appropriate?</w:t>
      </w:r>
    </w:p>
    <w:p w:rsidR="005D29DF" w:rsidRDefault="00244F4F">
      <w:pPr>
        <w:ind w:left="360"/>
      </w:pPr>
      <w:r>
        <w:t>Tutti i raggruppamenti hanno etichette appropriate.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2.3: Il linguaggio è adatto all'audience?</w:t>
      </w:r>
    </w:p>
    <w:p w:rsidR="005D29DF" w:rsidRDefault="00244F4F">
      <w:pPr>
        <w:ind w:left="360"/>
      </w:pPr>
      <w:r>
        <w:t>Il vocabolario è adatto all’audience: non ci sono termini tecnici o di difficile comprensione.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 xml:space="preserve">2.4: Viene indicato il </w:t>
      </w:r>
      <w:r>
        <w:t>momento in cui una certa informazione è stata pubblicata?</w:t>
      </w:r>
    </w:p>
    <w:p w:rsidR="005D29DF" w:rsidRDefault="00244F4F">
      <w:pPr>
        <w:ind w:left="360"/>
      </w:pPr>
      <w:r>
        <w:t>Non viene indicata una data in corrispondenza dell’aggiunta di nuove informazioni.</w:t>
      </w:r>
    </w:p>
    <w:p w:rsidR="005D29DF" w:rsidRDefault="00244F4F">
      <w:pPr>
        <w:ind w:left="360"/>
        <w:rPr>
          <w:b/>
        </w:rPr>
      </w:pPr>
      <w:r>
        <w:rPr>
          <w:b/>
        </w:rPr>
        <w:t>Gravità: Minore</w:t>
      </w:r>
    </w:p>
    <w:p w:rsidR="005D29DF" w:rsidRDefault="00244F4F">
      <w:pPr>
        <w:ind w:left="360"/>
      </w:pPr>
      <w:r>
        <w:t>Soluzione: Inserire una data visibile in corrispondenza dell’aggiunta di nuovi contenuti.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 xml:space="preserve">2.5: </w:t>
      </w:r>
      <w:r>
        <w:t>Vengono usate icone appropriate? conosciute?</w:t>
      </w:r>
    </w:p>
    <w:p w:rsidR="005D29DF" w:rsidRDefault="00244F4F">
      <w:pPr>
        <w:ind w:left="360"/>
      </w:pPr>
      <w:r>
        <w:t>Tutte le icone appartengono al dominio della vita quotidiana (ad esempio: icone con i loghi dei più famosi social network).</w:t>
      </w:r>
    </w:p>
    <w:p w:rsidR="005D29DF" w:rsidRDefault="005D29DF"/>
    <w:p w:rsidR="005D29DF" w:rsidRDefault="005D29DF"/>
    <w:p w:rsidR="005D29DF" w:rsidRDefault="00244F4F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Euristica n.3: Gli utenti spesso invocano delle funzioni del sistema per errore e abb</w:t>
      </w:r>
      <w:r>
        <w:rPr>
          <w:sz w:val="32"/>
          <w:szCs w:val="32"/>
          <w:u w:val="single"/>
        </w:rPr>
        <w:t xml:space="preserve">isognano delle uscite di emergenza chiaramente indicate in modo da abbandonare degli stati del sistema indesiderati senza dover passare attraverso un lungo dialogo. Si supportino azioni di </w:t>
      </w:r>
      <w:proofErr w:type="spellStart"/>
      <w:r>
        <w:rPr>
          <w:sz w:val="32"/>
          <w:szCs w:val="32"/>
          <w:u w:val="single"/>
        </w:rPr>
        <w:t>undo</w:t>
      </w:r>
      <w:proofErr w:type="spellEnd"/>
      <w:r>
        <w:rPr>
          <w:sz w:val="32"/>
          <w:szCs w:val="32"/>
          <w:u w:val="single"/>
        </w:rPr>
        <w:t>/redo.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 xml:space="preserve">3.1: Viene evitata una introduzione (es. in Flash)? La </w:t>
      </w:r>
      <w:r>
        <w:t>si può facilmente saltare?</w:t>
      </w:r>
    </w:p>
    <w:p w:rsidR="005D29DF" w:rsidRDefault="00244F4F">
      <w:pPr>
        <w:ind w:left="360"/>
      </w:pPr>
      <w:r>
        <w:t>Non ci sono introduzioni al sito od al suo utilizzo.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3.2: La pagina ha un pulsante "indietro"? Oppure le briciole di pane?</w:t>
      </w:r>
    </w:p>
    <w:p w:rsidR="005D29DF" w:rsidRDefault="00244F4F">
      <w:pPr>
        <w:ind w:left="360"/>
      </w:pPr>
      <w:r>
        <w:lastRenderedPageBreak/>
        <w:t>La pagina non possiede alcun pulsante indietro personalizzato; non è utilizzata la tecnica delle briciole</w:t>
      </w:r>
      <w:r>
        <w:t xml:space="preserve"> di pane.</w:t>
      </w:r>
    </w:p>
    <w:p w:rsidR="005D29DF" w:rsidRDefault="00244F4F">
      <w:pPr>
        <w:ind w:left="360"/>
        <w:rPr>
          <w:b/>
        </w:rPr>
      </w:pPr>
      <w:r>
        <w:rPr>
          <w:b/>
        </w:rPr>
        <w:t>Gravità: Serio</w:t>
      </w:r>
    </w:p>
    <w:p w:rsidR="005D29DF" w:rsidRDefault="00244F4F">
      <w:pPr>
        <w:ind w:left="360"/>
      </w:pPr>
      <w:r>
        <w:t>Soluzione: Sebbene non sia troppo necessario un pulsante “Indietro” personalizzato, è importante utilizzare la tecnica delle “briciole di pane” per mostrare all’utente il punto della navigazione in cui si trova: è opportuno inserir</w:t>
      </w:r>
      <w:r>
        <w:t>e una barra che mostri la cronologia della navigazione.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3.3: La pagina ha un link alla home?</w:t>
      </w:r>
    </w:p>
    <w:p w:rsidR="005D29DF" w:rsidRDefault="00244F4F">
      <w:pPr>
        <w:ind w:left="360"/>
      </w:pPr>
      <w:r>
        <w:t>È possibile tornare in qualsiasi momento alla Home cliccando sul relativo pulsante nella toolbar.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3.4: Questi link/pulsanti funzionano correttamente anche all'in</w:t>
      </w:r>
      <w:r>
        <w:t>terno di pagine basate su frame?</w:t>
      </w:r>
    </w:p>
    <w:p w:rsidR="005D29DF" w:rsidRDefault="00244F4F">
      <w:pPr>
        <w:ind w:left="360"/>
      </w:pPr>
      <w:r>
        <w:t>I pulsanti funzionano correttamente in tutte le pagine e con ogni risoluzione.</w:t>
      </w:r>
    </w:p>
    <w:p w:rsidR="005D29DF" w:rsidRDefault="00244F4F">
      <w:pPr>
        <w:ind w:left="360"/>
      </w:pPr>
      <w:r>
        <w:t>N.B: è opportuno ricordare i problemi di grafica precedentemente mostrati.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3.5: Le briciole di pane sono chiaramente indicate?</w:t>
      </w:r>
    </w:p>
    <w:p w:rsidR="005D29DF" w:rsidRDefault="00244F4F">
      <w:pPr>
        <w:ind w:left="360"/>
      </w:pPr>
      <w:r>
        <w:t>Stessa problemat</w:t>
      </w:r>
      <w:r>
        <w:t>ica analizzata nella domanda 3.3.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3.6: Se lo scaricamento della pagina richiede tempi lunghi, qualche porzione preliminare dei dati viene resa percepibile?</w:t>
      </w:r>
    </w:p>
    <w:p w:rsidR="005D29DF" w:rsidRDefault="00244F4F">
      <w:pPr>
        <w:ind w:left="360"/>
      </w:pPr>
      <w:r>
        <w:t xml:space="preserve">Non sono presenti pagine troppo complesse; il caricamento medio di una pagina è </w:t>
      </w:r>
      <w:r>
        <w:t>dell’ordine di qualche secondo (misurazione effettuata con connessione a banda larga e velocità media di download di 48.7 Mb/s)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3.7: I messaggi di errore suggeriscono come continuare?</w:t>
      </w:r>
    </w:p>
    <w:p w:rsidR="005D29DF" w:rsidRDefault="00244F4F">
      <w:pPr>
        <w:ind w:left="360"/>
      </w:pPr>
      <w:proofErr w:type="spellStart"/>
      <w:r>
        <w:t>n.d.</w:t>
      </w:r>
      <w:proofErr w:type="spellEnd"/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lastRenderedPageBreak/>
        <w:t xml:space="preserve">3.8: Eventuali restrizioni su browser o plug-in sono chiaramente </w:t>
      </w:r>
      <w:r>
        <w:t>indicate e correttamente gestite?</w:t>
      </w:r>
    </w:p>
    <w:p w:rsidR="005D29DF" w:rsidRDefault="00244F4F">
      <w:pPr>
        <w:ind w:left="360"/>
      </w:pPr>
      <w:r>
        <w:t>Nessuna pagina utilizza plug-in avanzati; qualsiasi browser è in grado di visualizzare questa pagina.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3.9: Si può navigare solamente con la tastiera?</w:t>
      </w:r>
    </w:p>
    <w:p w:rsidR="005D29DF" w:rsidRDefault="00244F4F">
      <w:pPr>
        <w:ind w:left="360"/>
      </w:pPr>
      <w:r>
        <w:t>È possibile la navigazione con tastiera e/o mouse.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3.10: Ci sono tasti</w:t>
      </w:r>
      <w:r>
        <w:t xml:space="preserve"> rapidi? sono chiaramente indicati?</w:t>
      </w:r>
    </w:p>
    <w:p w:rsidR="005D29DF" w:rsidRDefault="00244F4F">
      <w:pPr>
        <w:ind w:left="360"/>
      </w:pPr>
      <w:r>
        <w:t>Non ci sono tasti rapidi.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3.11.: Font, colori, animazioni, suoni sono usati in maniera appropriata?</w:t>
      </w:r>
    </w:p>
    <w:p w:rsidR="005D29DF" w:rsidRDefault="00244F4F">
      <w:pPr>
        <w:ind w:left="360"/>
      </w:pPr>
      <w:r>
        <w:t xml:space="preserve">Tutti i font ed i colori sono usati in maniera appropriata; si riscontrano i problemi di grafica mostrati nella figura </w:t>
      </w:r>
      <w:r>
        <w:t>2 in caso di zoom della pagina maggiore o uguale a 150%.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3.12: Gli utenti possono ridimensionare la finestra?</w:t>
      </w:r>
    </w:p>
    <w:p w:rsidR="005D29DF" w:rsidRDefault="00244F4F">
      <w:pPr>
        <w:ind w:left="360"/>
      </w:pPr>
      <w:r>
        <w:t>L’interfaccia presenta problemi di grafica qualora la dimensione della finestra di navigazione venisse ridotta al minimo, come mostrato nella fig</w:t>
      </w:r>
      <w:r>
        <w:t>ura 6.</w:t>
      </w:r>
    </w:p>
    <w:p w:rsidR="005D29DF" w:rsidRDefault="00244F4F">
      <w:pPr>
        <w:ind w:left="360"/>
        <w:rPr>
          <w:b/>
        </w:rPr>
      </w:pPr>
      <w:r>
        <w:rPr>
          <w:b/>
        </w:rPr>
        <w:t>Gravità: Serio</w:t>
      </w:r>
    </w:p>
    <w:p w:rsidR="005D29DF" w:rsidRDefault="00244F4F">
      <w:pPr>
        <w:ind w:left="360"/>
      </w:pPr>
      <w:r>
        <w:t>Soluzione: Rivedere il codice sorgente la fine di identificare i bug che comportano tali problemi grafici.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3.13: Gli utenti possono modificare la dimensione del testo?</w:t>
      </w:r>
    </w:p>
    <w:p w:rsidR="005D29DF" w:rsidRDefault="00244F4F">
      <w:pPr>
        <w:ind w:left="360"/>
      </w:pPr>
      <w:r>
        <w:t>Gli utenti non possono ridimensionare la dimensione del testo.</w:t>
      </w:r>
    </w:p>
    <w:p w:rsidR="005D29DF" w:rsidRDefault="00244F4F">
      <w:pPr>
        <w:ind w:left="360"/>
        <w:rPr>
          <w:b/>
        </w:rPr>
      </w:pPr>
      <w:r>
        <w:rPr>
          <w:b/>
        </w:rPr>
        <w:t>Gr</w:t>
      </w:r>
      <w:r>
        <w:rPr>
          <w:b/>
        </w:rPr>
        <w:t>avità: Serio</w:t>
      </w:r>
    </w:p>
    <w:p w:rsidR="005D29DF" w:rsidRDefault="00244F4F">
      <w:pPr>
        <w:ind w:left="360"/>
      </w:pPr>
      <w:r>
        <w:t>Soluzione: Inserire una sezione in cui è possibile personalizzare la navigazione.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3.14: Gli utenti possono modificare le dimensioni dei frame?</w:t>
      </w:r>
    </w:p>
    <w:p w:rsidR="005D29DF" w:rsidRDefault="00244F4F">
      <w:pPr>
        <w:ind w:left="360"/>
      </w:pPr>
      <w:r>
        <w:lastRenderedPageBreak/>
        <w:t>Gli utenti non possono ridimensionare la dimensione dei frame.</w:t>
      </w:r>
    </w:p>
    <w:p w:rsidR="005D29DF" w:rsidRDefault="00244F4F">
      <w:pPr>
        <w:ind w:left="360"/>
        <w:rPr>
          <w:b/>
        </w:rPr>
      </w:pPr>
      <w:r>
        <w:rPr>
          <w:b/>
        </w:rPr>
        <w:t>Gravità: Serio</w:t>
      </w:r>
    </w:p>
    <w:p w:rsidR="005D29DF" w:rsidRDefault="00244F4F">
      <w:pPr>
        <w:ind w:left="360"/>
      </w:pPr>
      <w:r>
        <w:t xml:space="preserve">Soluzione: </w:t>
      </w:r>
      <w:r>
        <w:t>Inserire una sezione in cui è possibile personalizzare la navigazione.</w:t>
      </w:r>
    </w:p>
    <w:p w:rsidR="005D29DF" w:rsidRDefault="005D29DF"/>
    <w:p w:rsidR="005D29DF" w:rsidRDefault="00244F4F">
      <w:pPr>
        <w:pStyle w:val="Titolo3"/>
      </w:pPr>
      <w:bookmarkStart w:id="50" w:name="_Toc531870315"/>
      <w:bookmarkStart w:id="51" w:name="_Toc531871233"/>
      <w:r>
        <w:t>Euristica n.4: Coerenza e standard</w:t>
      </w:r>
      <w:bookmarkEnd w:id="50"/>
      <w:bookmarkEnd w:id="51"/>
    </w:p>
    <w:p w:rsidR="005D29DF" w:rsidRDefault="00244F4F">
      <w:pPr>
        <w:pStyle w:val="Titolo3"/>
      </w:pPr>
      <w:bookmarkStart w:id="52" w:name="_Toc531870316"/>
      <w:bookmarkStart w:id="53" w:name="_Toc531871234"/>
      <w:r>
        <w:t>Gli utenti non devono chiedersi se parole, situazioni o azioni diverse fanno riferimento alle stesse cose. Si seguano le convenzioni determinate dagl</w:t>
      </w:r>
      <w:r>
        <w:t>i standard ufficiali o di fatto.</w:t>
      </w:r>
      <w:bookmarkEnd w:id="52"/>
      <w:bookmarkEnd w:id="53"/>
    </w:p>
    <w:p w:rsidR="005D29DF" w:rsidRDefault="005D29DF">
      <w:pPr>
        <w:rPr>
          <w:sz w:val="32"/>
          <w:szCs w:val="32"/>
          <w:u w:val="single"/>
        </w:rPr>
      </w:pPr>
    </w:p>
    <w:p w:rsidR="005D29DF" w:rsidRDefault="00244F4F">
      <w:pPr>
        <w:pStyle w:val="Paragrafoelenco"/>
        <w:numPr>
          <w:ilvl w:val="0"/>
          <w:numId w:val="3"/>
        </w:numPr>
      </w:pPr>
      <w:r>
        <w:t>4.1: L'etichetta di un link o pulsante è coerente con il titolo della pagina destinazione?</w:t>
      </w:r>
    </w:p>
    <w:p w:rsidR="005D29DF" w:rsidRDefault="00244F4F">
      <w:pPr>
        <w:ind w:left="360"/>
      </w:pPr>
      <w:r>
        <w:t>Sì, il titolo della destinazione è coerente con l’etichetta.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4.2 Il titolo di una pagina è coerente con il contenuto della pagina?</w:t>
      </w:r>
    </w:p>
    <w:p w:rsidR="005D29DF" w:rsidRDefault="00244F4F">
      <w:pPr>
        <w:ind w:left="360"/>
      </w:pPr>
      <w:r>
        <w:t>Sì, titolo e contenuti sono coerenti.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4.3 Il contenuto è valido/vero?</w:t>
      </w:r>
    </w:p>
    <w:p w:rsidR="005D29DF" w:rsidRDefault="00244F4F">
      <w:pPr>
        <w:ind w:left="360"/>
      </w:pPr>
      <w:r>
        <w:t>Sì, i contenuti sono aggiornati.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4.4 La pagina o il sito è sufficientemente credibile?</w:t>
      </w:r>
    </w:p>
    <w:p w:rsidR="005D29DF" w:rsidRDefault="00244F4F">
      <w:pPr>
        <w:ind w:left="360"/>
      </w:pPr>
      <w:r>
        <w:t xml:space="preserve">Sì, essendo l’unica piattaforma in cui reperire informazioni online del </w:t>
      </w:r>
      <w:proofErr w:type="spellStart"/>
      <w:r>
        <w:t>Multicinema</w:t>
      </w:r>
      <w:proofErr w:type="spellEnd"/>
      <w:r>
        <w:t>.</w:t>
      </w:r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4.5 Il con</w:t>
      </w:r>
      <w:r>
        <w:t>tenuto fa riferimento a fonti esterne ed indipendenti che sono credibili?</w:t>
      </w:r>
    </w:p>
    <w:p w:rsidR="005D29DF" w:rsidRDefault="00244F4F">
      <w:pPr>
        <w:ind w:left="360"/>
      </w:pPr>
      <w:r>
        <w:t>Il sito non fa riferimento a fonti esterni.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4.6 Viene coerentemente usato lo stesso stile, colore, font per oggetti simili all'interno di questa pagina? Del sito?</w:t>
      </w:r>
    </w:p>
    <w:p w:rsidR="005D29DF" w:rsidRDefault="00244F4F">
      <w:pPr>
        <w:ind w:left="360"/>
      </w:pPr>
      <w:r>
        <w:lastRenderedPageBreak/>
        <w:t>Gli oggetti che si</w:t>
      </w:r>
      <w:r>
        <w:t xml:space="preserve"> possono ritenere simili sono i vari film e le diverse sale. Vengono mostrate usando lo stesso stile.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4.7 Il layout della pagina è coerente nel sito?</w:t>
      </w:r>
    </w:p>
    <w:p w:rsidR="005D29DF" w:rsidRDefault="00244F4F">
      <w:pPr>
        <w:ind w:left="360"/>
      </w:pPr>
      <w:r>
        <w:t>Il layout risulta coerente.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4.8 I colori dei link sono coerenti con le convenzioni di fatto?</w:t>
      </w:r>
    </w:p>
    <w:p w:rsidR="005D29DF" w:rsidRDefault="00244F4F">
      <w:pPr>
        <w:ind w:left="360"/>
      </w:pPr>
      <w:r>
        <w:t xml:space="preserve">Sì in </w:t>
      </w:r>
      <w:r>
        <w:t>quanto viene spesso usata la polarità positiva.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4.9 Ci sono delle convenzioni del web che sono violate?</w:t>
      </w:r>
    </w:p>
    <w:p w:rsidR="005D29DF" w:rsidRDefault="00244F4F">
      <w:pPr>
        <w:ind w:left="360"/>
      </w:pPr>
      <w:r>
        <w:t xml:space="preserve">Sì in quanto gli orari, nonostante siano scritti in rosso, non sono elementi cliccabili. </w:t>
      </w:r>
    </w:p>
    <w:p w:rsidR="005D29DF" w:rsidRDefault="00244F4F">
      <w:pPr>
        <w:ind w:left="360"/>
      </w:pPr>
      <w:r>
        <w:t>Le date, scritte in nero, sono invece elementi con cui l’uten</w:t>
      </w:r>
      <w:r>
        <w:t>te può interagire.</w:t>
      </w:r>
    </w:p>
    <w:p w:rsidR="005D29DF" w:rsidRDefault="00244F4F">
      <w:pPr>
        <w:keepNext/>
        <w:jc w:val="center"/>
      </w:pPr>
      <w:r>
        <w:rPr>
          <w:noProof/>
        </w:rPr>
        <w:drawing>
          <wp:inline distT="0" distB="0" distL="0" distR="0">
            <wp:extent cx="6120134" cy="2853686"/>
            <wp:effectExtent l="0" t="0" r="0" b="3814"/>
            <wp:docPr id="10" name="Immagin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28536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D29DF" w:rsidRDefault="00244F4F">
      <w:pPr>
        <w:jc w:val="center"/>
      </w:pPr>
      <w:r>
        <w:t>Figura 8</w:t>
      </w:r>
    </w:p>
    <w:p w:rsidR="005D29DF" w:rsidRDefault="00244F4F">
      <w:pPr>
        <w:ind w:left="708"/>
        <w:rPr>
          <w:b/>
        </w:rPr>
      </w:pPr>
      <w:r>
        <w:rPr>
          <w:b/>
        </w:rPr>
        <w:t>Gravità: Minore</w:t>
      </w:r>
    </w:p>
    <w:p w:rsidR="005D29DF" w:rsidRDefault="00244F4F">
      <w:pPr>
        <w:ind w:left="708"/>
      </w:pPr>
      <w:r>
        <w:t>Soluzione: Inserire link mancanti e/o cambiare il colore del testo.</w:t>
      </w:r>
    </w:p>
    <w:p w:rsidR="005D29DF" w:rsidRDefault="005D29DF"/>
    <w:p w:rsidR="005D29DF" w:rsidRDefault="00244F4F">
      <w:pPr>
        <w:pStyle w:val="Titolo3"/>
      </w:pPr>
      <w:bookmarkStart w:id="54" w:name="_Toc531870317"/>
      <w:bookmarkStart w:id="55" w:name="_Toc531871235"/>
      <w:r>
        <w:lastRenderedPageBreak/>
        <w:t>Euristica n.5: Prevenzione di errori</w:t>
      </w:r>
      <w:bookmarkEnd w:id="54"/>
      <w:bookmarkEnd w:id="55"/>
    </w:p>
    <w:p w:rsidR="005D29DF" w:rsidRDefault="00244F4F">
      <w:pPr>
        <w:pStyle w:val="Titolo3"/>
      </w:pPr>
      <w:bookmarkStart w:id="56" w:name="_Toc531870318"/>
      <w:bookmarkStart w:id="57" w:name="_Toc531871236"/>
      <w:r>
        <w:t>Ancora meglio che dei buoni messaggi di errore è un attento progetto che previene gli errori.</w:t>
      </w:r>
      <w:bookmarkEnd w:id="56"/>
      <w:bookmarkEnd w:id="57"/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5.1 Error</w:t>
      </w:r>
      <w:r>
        <w:t>i di navigazione (vicoli a fondo cieco, cicli, link non definiti, smarrirsi) vengono evitati?</w:t>
      </w:r>
    </w:p>
    <w:p w:rsidR="005D29DF" w:rsidRDefault="00244F4F">
      <w:pPr>
        <w:ind w:left="360"/>
      </w:pPr>
      <w:r>
        <w:t xml:space="preserve">Gli unici errori riscontrati sono quelli mostrati nel punto </w:t>
      </w:r>
      <w:proofErr w:type="gramStart"/>
      <w:r>
        <w:t>4.9 .</w:t>
      </w:r>
      <w:proofErr w:type="gramEnd"/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5.2 Le etichette dei link e pulsanti sono non-ambigui?</w:t>
      </w:r>
    </w:p>
    <w:p w:rsidR="005D29DF" w:rsidRDefault="00244F4F">
      <w:pPr>
        <w:ind w:left="360"/>
      </w:pPr>
      <w:r>
        <w:t>Sì in quanto esprimono l’idea dell’azion</w:t>
      </w:r>
      <w:r>
        <w:t>e dell’utente.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5.3 Informazioni sull'attraversamento di un link vengono forniti in anticipo (dimensione della pagina, formati particolari, tipo di informazione - suono, animazione, video, PDF, ...)?</w:t>
      </w:r>
    </w:p>
    <w:p w:rsidR="005D29DF" w:rsidRDefault="00244F4F">
      <w:pPr>
        <w:ind w:left="360"/>
      </w:pPr>
      <w:r>
        <w:t>No, non ci sono informazioni circa il link successivo.</w:t>
      </w:r>
    </w:p>
    <w:p w:rsidR="005D29DF" w:rsidRDefault="00244F4F">
      <w:pPr>
        <w:ind w:left="360"/>
        <w:rPr>
          <w:b/>
        </w:rPr>
      </w:pPr>
      <w:r>
        <w:rPr>
          <w:b/>
        </w:rPr>
        <w:t>G</w:t>
      </w:r>
      <w:r>
        <w:rPr>
          <w:b/>
        </w:rPr>
        <w:t>ravità: Minore</w:t>
      </w:r>
    </w:p>
    <w:p w:rsidR="005D29DF" w:rsidRDefault="00244F4F">
      <w:pPr>
        <w:ind w:left="360"/>
      </w:pPr>
      <w:r>
        <w:t>Soluzione: Fornire informazioni anticipatamente.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5.4 Gli URL usano caratteri semplici (si evitano caratteri che non siano lettere, o nomi lunghi e complessi)?</w:t>
      </w:r>
    </w:p>
    <w:p w:rsidR="005D29DF" w:rsidRDefault="00244F4F">
      <w:pPr>
        <w:ind w:left="360"/>
      </w:pPr>
      <w:r>
        <w:t>Gli URL sono semplici ed autodescrittivi.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5.5 I frame sono evitati?</w:t>
      </w:r>
    </w:p>
    <w:p w:rsidR="005D29DF" w:rsidRDefault="00244F4F">
      <w:pPr>
        <w:ind w:left="360"/>
      </w:pPr>
      <w:r>
        <w:t xml:space="preserve">I frame </w:t>
      </w:r>
      <w:r>
        <w:t>sono stati evitati.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 xml:space="preserve">5.6 Vengono fornite chiare ed esaurienti istruzioni su come compilare le </w:t>
      </w:r>
      <w:proofErr w:type="spellStart"/>
      <w:r>
        <w:t>form</w:t>
      </w:r>
      <w:proofErr w:type="spellEnd"/>
      <w:r>
        <w:t xml:space="preserve">? Sono adiacenti ai controlli delle </w:t>
      </w:r>
      <w:proofErr w:type="spellStart"/>
      <w:r>
        <w:t>form</w:t>
      </w:r>
      <w:proofErr w:type="spellEnd"/>
      <w:r>
        <w:t>?</w:t>
      </w:r>
    </w:p>
    <w:p w:rsidR="005D29DF" w:rsidRDefault="00244F4F">
      <w:pPr>
        <w:ind w:left="360"/>
      </w:pPr>
      <w:r>
        <w:t xml:space="preserve">Non viene mostrata alcuna risposta all’utente nel momento in cui nelle </w:t>
      </w:r>
      <w:proofErr w:type="spellStart"/>
      <w:r>
        <w:t>form</w:t>
      </w:r>
      <w:proofErr w:type="spellEnd"/>
      <w:r>
        <w:t xml:space="preserve"> si inseriscono dati errati.</w:t>
      </w:r>
    </w:p>
    <w:p w:rsidR="005D29DF" w:rsidRDefault="00244F4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781016" cy="1500402"/>
            <wp:effectExtent l="0" t="0" r="0" b="4548"/>
            <wp:docPr id="11" name="Immagin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rcRect l="7782" t="53146" r="62803" b="26094"/>
                    <a:stretch>
                      <a:fillRect/>
                    </a:stretch>
                  </pic:blipFill>
                  <pic:spPr>
                    <a:xfrm>
                      <a:off x="0" y="0"/>
                      <a:ext cx="3781016" cy="15004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D29DF" w:rsidRDefault="00244F4F">
      <w:pPr>
        <w:jc w:val="center"/>
      </w:pPr>
      <w:r>
        <w:t>Figura 9</w:t>
      </w:r>
    </w:p>
    <w:p w:rsidR="005D29DF" w:rsidRDefault="00244F4F">
      <w:pPr>
        <w:ind w:left="708"/>
        <w:rPr>
          <w:b/>
        </w:rPr>
      </w:pPr>
      <w:r>
        <w:rPr>
          <w:b/>
        </w:rPr>
        <w:t>Gravità: Serio</w:t>
      </w:r>
    </w:p>
    <w:p w:rsidR="005D29DF" w:rsidRDefault="00244F4F">
      <w:pPr>
        <w:ind w:left="708"/>
      </w:pPr>
      <w:r>
        <w:t>Soluzione: Inserire commenti che facciano capire all’utente i suoi errori.</w:t>
      </w:r>
    </w:p>
    <w:p w:rsidR="005D29DF" w:rsidRDefault="005D29DF">
      <w:pPr>
        <w:ind w:left="708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 xml:space="preserve">5.7 Nell'uso delle </w:t>
      </w:r>
      <w:proofErr w:type="spellStart"/>
      <w:r>
        <w:t>form</w:t>
      </w:r>
      <w:proofErr w:type="spellEnd"/>
      <w:r>
        <w:t xml:space="preserve"> gli errori vengono prevenuti (mediante menu, liste di scelte, ...)?</w:t>
      </w:r>
    </w:p>
    <w:p w:rsidR="005D29DF" w:rsidRDefault="00244F4F">
      <w:pPr>
        <w:ind w:left="360"/>
      </w:pPr>
      <w:proofErr w:type="spellStart"/>
      <w:r>
        <w:t>n.d.</w:t>
      </w:r>
      <w:proofErr w:type="spellEnd"/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5.8 Nell'uso di motori di ricerca, vengono forniti dei pun</w:t>
      </w:r>
      <w:r>
        <w:t>ti di partenza (suggerendo termini generali, codici di classificazione, ...)?</w:t>
      </w:r>
    </w:p>
    <w:p w:rsidR="005D29DF" w:rsidRDefault="00244F4F">
      <w:pPr>
        <w:ind w:left="360"/>
      </w:pPr>
      <w:proofErr w:type="spellStart"/>
      <w:r>
        <w:t>n.d.</w:t>
      </w:r>
      <w:proofErr w:type="spellEnd"/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5.9 È facile percepire e capire che qualcosa è un controllo su cui è possibile operare? E come lo si usa?</w:t>
      </w:r>
    </w:p>
    <w:p w:rsidR="005D29DF" w:rsidRDefault="00244F4F">
      <w:pPr>
        <w:ind w:left="360"/>
      </w:pPr>
      <w:r>
        <w:t>Sì, anche se non ci sono controlli espliciti se non filtri.</w:t>
      </w:r>
    </w:p>
    <w:p w:rsidR="005D29DF" w:rsidRDefault="005D29DF"/>
    <w:p w:rsidR="005D29DF" w:rsidRDefault="00244F4F">
      <w:pPr>
        <w:pStyle w:val="Titolo3"/>
      </w:pPr>
      <w:bookmarkStart w:id="58" w:name="_Toc531870319"/>
      <w:bookmarkStart w:id="59" w:name="_Toc531871237"/>
      <w:r>
        <w:t>Euris</w:t>
      </w:r>
      <w:r>
        <w:t>tica n.6: Riconoscimento piuttosto di memorizzazione</w:t>
      </w:r>
      <w:bookmarkEnd w:id="58"/>
      <w:bookmarkEnd w:id="59"/>
    </w:p>
    <w:p w:rsidR="005D29DF" w:rsidRDefault="00244F4F">
      <w:pPr>
        <w:pStyle w:val="Titolo3"/>
      </w:pPr>
      <w:bookmarkStart w:id="60" w:name="_Toc531870320"/>
      <w:bookmarkStart w:id="61" w:name="_Toc531871238"/>
      <w:r>
        <w:t>Rendere visibili gli oggetti, le azioni e le opzioni. L'utente non dovrebbe dover ricordarsi le informazioni relative ad una parte del dialogo nelle successive. Le istruzioni su come usare il sistema dov</w:t>
      </w:r>
      <w:r>
        <w:t>rebbero essere visibili o reperibili con facilità ogni volta che è appropriato.</w:t>
      </w:r>
      <w:bookmarkEnd w:id="60"/>
      <w:bookmarkEnd w:id="61"/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lastRenderedPageBreak/>
        <w:t>6.1 I link sono troppi? Sono presentati in maniera pesante?</w:t>
      </w:r>
    </w:p>
    <w:p w:rsidR="005D29DF" w:rsidRDefault="00244F4F">
      <w:pPr>
        <w:ind w:left="360"/>
      </w:pPr>
      <w:r>
        <w:t>I link sono pochi e si adattano alle poche funzionalità del sito.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 xml:space="preserve">6.2 I </w:t>
      </w:r>
      <w:proofErr w:type="spellStart"/>
      <w:r>
        <w:t>tooltip</w:t>
      </w:r>
      <w:proofErr w:type="spellEnd"/>
      <w:r>
        <w:t xml:space="preserve"> con delle descrizioni più </w:t>
      </w:r>
      <w:r>
        <w:t>ricche sono disponibili?</w:t>
      </w:r>
    </w:p>
    <w:p w:rsidR="005D29DF" w:rsidRDefault="00244F4F">
      <w:pPr>
        <w:ind w:left="360"/>
      </w:pPr>
      <w:r>
        <w:t>Non sempre in quanto il testo sembri già autodescrittivo.</w:t>
      </w:r>
    </w:p>
    <w:p w:rsidR="005D29DF" w:rsidRDefault="00244F4F">
      <w:pPr>
        <w:ind w:left="360"/>
        <w:rPr>
          <w:b/>
        </w:rPr>
      </w:pPr>
      <w:r>
        <w:rPr>
          <w:b/>
        </w:rPr>
        <w:t>Gravita: Minore</w:t>
      </w:r>
    </w:p>
    <w:p w:rsidR="005D29DF" w:rsidRDefault="00244F4F">
      <w:pPr>
        <w:ind w:left="360"/>
      </w:pPr>
      <w:r>
        <w:t xml:space="preserve">Soluzione: Inserire </w:t>
      </w:r>
      <w:proofErr w:type="spellStart"/>
      <w:r>
        <w:t>tooltip</w:t>
      </w:r>
      <w:proofErr w:type="spellEnd"/>
      <w:r>
        <w:t>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6.3 Il contenuto della pagina è differenziabile da etichette di link?</w:t>
      </w:r>
    </w:p>
    <w:p w:rsidR="005D29DF" w:rsidRDefault="00244F4F">
      <w:pPr>
        <w:ind w:left="360"/>
      </w:pPr>
      <w:r>
        <w:t>Sì, e si differenziano in ogni pagina.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6.4 È chiaro perc</w:t>
      </w:r>
      <w:r>
        <w:t>hé una pagina è rilevante rispetto allo stadio dell'interazione?</w:t>
      </w:r>
    </w:p>
    <w:p w:rsidR="005D29DF" w:rsidRDefault="00244F4F">
      <w:pPr>
        <w:ind w:left="360"/>
      </w:pPr>
      <w:r>
        <w:t>Sì, il ruolo è ben definito.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6.5 Le figure hanno delle descrizioni che sono significative?</w:t>
      </w:r>
    </w:p>
    <w:p w:rsidR="005D29DF" w:rsidRDefault="00244F4F">
      <w:pPr>
        <w:ind w:left="360"/>
      </w:pPr>
      <w:r>
        <w:t>No in quanto possono essere ritenute ambigue.</w:t>
      </w:r>
    </w:p>
    <w:p w:rsidR="005D29DF" w:rsidRDefault="00244F4F">
      <w:pPr>
        <w:keepNext/>
        <w:jc w:val="center"/>
      </w:pPr>
      <w:r>
        <w:rPr>
          <w:noProof/>
        </w:rPr>
        <w:drawing>
          <wp:inline distT="0" distB="0" distL="0" distR="0">
            <wp:extent cx="764465" cy="797704"/>
            <wp:effectExtent l="0" t="0" r="0" b="2396"/>
            <wp:docPr id="12" name="Immagin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rcRect l="23968" t="54531" r="72453" b="38826"/>
                    <a:stretch>
                      <a:fillRect/>
                    </a:stretch>
                  </pic:blipFill>
                  <pic:spPr>
                    <a:xfrm>
                      <a:off x="0" y="0"/>
                      <a:ext cx="764465" cy="7977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D29DF" w:rsidRDefault="00244F4F">
      <w:pPr>
        <w:pStyle w:val="Didascalia"/>
        <w:jc w:val="center"/>
      </w:pPr>
      <w:r>
        <w:t>Figura 6</w:t>
      </w:r>
    </w:p>
    <w:p w:rsidR="005D29DF" w:rsidRDefault="00244F4F">
      <w:pPr>
        <w:ind w:left="708"/>
        <w:rPr>
          <w:b/>
        </w:rPr>
      </w:pPr>
      <w:r>
        <w:rPr>
          <w:b/>
        </w:rPr>
        <w:t>Gravità: Minore</w:t>
      </w:r>
    </w:p>
    <w:p w:rsidR="005D29DF" w:rsidRDefault="00244F4F">
      <w:pPr>
        <w:ind w:left="708"/>
      </w:pPr>
      <w:r>
        <w:t xml:space="preserve">Soluzione: Aggiungere </w:t>
      </w:r>
      <w:proofErr w:type="spellStart"/>
      <w:r>
        <w:t>tool</w:t>
      </w:r>
      <w:r>
        <w:t>tip</w:t>
      </w:r>
      <w:proofErr w:type="spellEnd"/>
      <w:r>
        <w:t>.</w:t>
      </w:r>
    </w:p>
    <w:p w:rsidR="005D29DF" w:rsidRDefault="005D29DF">
      <w:pPr>
        <w:ind w:left="708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6.6 I link e i controlli sono chiaramente visibili?</w:t>
      </w:r>
    </w:p>
    <w:p w:rsidR="005D29DF" w:rsidRDefault="00244F4F">
      <w:pPr>
        <w:ind w:left="360"/>
      </w:pPr>
      <w:r>
        <w:t>Sì, anche se alcuni sono non funzionanti (vedi 4.9).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6.7 Le immagini cliccabili sono facilmente riconoscibili?</w:t>
      </w:r>
      <w:r>
        <w:tab/>
      </w:r>
    </w:p>
    <w:p w:rsidR="005D29DF" w:rsidRDefault="00244F4F">
      <w:pPr>
        <w:ind w:left="360"/>
      </w:pPr>
      <w:r>
        <w:lastRenderedPageBreak/>
        <w:t>Sì, ma ci sono icone che sembrano cliccabili (vedi 6.5).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 xml:space="preserve">6.8 Si può distinguere tra </w:t>
      </w:r>
      <w:r>
        <w:t>link inter- e intra-sito? inter- e intra-pagina?</w:t>
      </w:r>
    </w:p>
    <w:p w:rsidR="005D29DF" w:rsidRDefault="00244F4F">
      <w:pPr>
        <w:ind w:left="360"/>
      </w:pPr>
      <w:r>
        <w:t xml:space="preserve">La distinzione tra link inter- e intra-sito è molto netta in quanto i link esterni sono dedicati ai social o all’app del Galleria. Non esiste una distinzione tra link inter- e intra- pagina in quanto non </w:t>
      </w:r>
      <w:r>
        <w:t>esistono link inter-pagina.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6.9 È facile accorgersi di essere ritornati a una pagina già visitata in precedenza?</w:t>
      </w:r>
    </w:p>
    <w:p w:rsidR="005D29DF" w:rsidRDefault="00244F4F">
      <w:pPr>
        <w:ind w:left="360"/>
      </w:pPr>
      <w:r>
        <w:t>Sì, ogni pagina ha un titolo univoco.</w:t>
      </w:r>
    </w:p>
    <w:p w:rsidR="005D29DF" w:rsidRDefault="005D29DF"/>
    <w:p w:rsidR="005D29DF" w:rsidRDefault="00244F4F">
      <w:pPr>
        <w:pStyle w:val="Titolo3"/>
      </w:pPr>
      <w:bookmarkStart w:id="62" w:name="_Toc531870321"/>
      <w:bookmarkStart w:id="63" w:name="_Toc531871239"/>
      <w:r>
        <w:t>Euristica n.7: Flessibilità ed efficienza d'uso</w:t>
      </w:r>
      <w:bookmarkEnd w:id="62"/>
      <w:bookmarkEnd w:id="63"/>
    </w:p>
    <w:p w:rsidR="005D29DF" w:rsidRDefault="00244F4F">
      <w:pPr>
        <w:pStyle w:val="Titolo3"/>
      </w:pPr>
      <w:bookmarkStart w:id="64" w:name="_Toc531870322"/>
      <w:bookmarkStart w:id="65" w:name="_Toc531871240"/>
      <w:r>
        <w:t xml:space="preserve">I tasti rapidi - non visibili da utenti principianti - </w:t>
      </w:r>
      <w:r>
        <w:t>spesso possono velocizzare l'interazione per utenti esperti, facendo sì che il sistema sia allo stesso tempo adatto agli uni e agli altri. Si permetta agli utenti di personalizzare le azioni più frequenti.</w:t>
      </w:r>
      <w:bookmarkEnd w:id="64"/>
      <w:bookmarkEnd w:id="65"/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7.1 Le pagine possono essere incluse nei favoriti</w:t>
      </w:r>
      <w:r>
        <w:t>/segnalibri (bookmark) in maniera non ambigua?</w:t>
      </w:r>
    </w:p>
    <w:p w:rsidR="005D29DF" w:rsidRDefault="00244F4F">
      <w:pPr>
        <w:ind w:left="360"/>
      </w:pPr>
      <w:r>
        <w:t>Sì, rispettando le convenzioni del Web.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7.2 Vengono offerti dei motori di ricerca?</w:t>
      </w:r>
    </w:p>
    <w:p w:rsidR="005D29DF" w:rsidRDefault="00244F4F">
      <w:pPr>
        <w:ind w:left="360"/>
      </w:pPr>
      <w:r>
        <w:t>No.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7.3 Gli utenti possono approfondire se - e solo se - lo desiderano?</w:t>
      </w:r>
    </w:p>
    <w:p w:rsidR="005D29DF" w:rsidRDefault="00244F4F">
      <w:pPr>
        <w:ind w:left="360"/>
      </w:pPr>
      <w:r>
        <w:t>Sì, ci sono sezioni e sottosezioni apposite.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7.4 Le</w:t>
      </w:r>
      <w:r>
        <w:t xml:space="preserve"> pagine sono state realizzate in modo che possano essere reperite coi motori di ricerca?</w:t>
      </w:r>
    </w:p>
    <w:p w:rsidR="005D29DF" w:rsidRDefault="00244F4F">
      <w:pPr>
        <w:ind w:left="360"/>
      </w:pPr>
      <w:r>
        <w:t>Sì, in quanto gli URL sono mnemonici.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7.5 Gli utenti possono ridimensionare la finestra?</w:t>
      </w:r>
    </w:p>
    <w:p w:rsidR="005D29DF" w:rsidRDefault="00244F4F">
      <w:pPr>
        <w:ind w:left="360"/>
      </w:pPr>
      <w:r>
        <w:t>Sì, rispettando le convenzioni del Web.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 xml:space="preserve">7.6 Gli utenti possono </w:t>
      </w:r>
      <w:r>
        <w:t>modificare le dimensioni del testo?</w:t>
      </w:r>
    </w:p>
    <w:p w:rsidR="005D29DF" w:rsidRDefault="00244F4F">
      <w:pPr>
        <w:ind w:left="360"/>
      </w:pPr>
      <w:r>
        <w:t>No.</w:t>
      </w:r>
    </w:p>
    <w:p w:rsidR="005D29DF" w:rsidRDefault="00244F4F">
      <w:pPr>
        <w:ind w:left="360"/>
        <w:rPr>
          <w:b/>
        </w:rPr>
      </w:pPr>
      <w:r>
        <w:rPr>
          <w:b/>
        </w:rPr>
        <w:t>Gravità: Serio</w:t>
      </w:r>
    </w:p>
    <w:p w:rsidR="005D29DF" w:rsidRDefault="00244F4F">
      <w:pPr>
        <w:ind w:left="360"/>
      </w:pPr>
      <w:r>
        <w:t>Soluzioni: consentire una maggiore personalizzazione.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7.7 Gli utenti possono ridimensionare i frame?</w:t>
      </w:r>
    </w:p>
    <w:p w:rsidR="005D29DF" w:rsidRDefault="00244F4F">
      <w:pPr>
        <w:ind w:left="360"/>
      </w:pPr>
      <w:r>
        <w:t>Vedi 5.5.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7.8 Gli utenti possono usare solamente la tastiera?</w:t>
      </w:r>
    </w:p>
    <w:p w:rsidR="005D29DF" w:rsidRDefault="00244F4F">
      <w:pPr>
        <w:ind w:left="360"/>
      </w:pPr>
      <w:r>
        <w:t xml:space="preserve">Gli utenti devono </w:t>
      </w:r>
      <w:r>
        <w:t>utilizzare quasi esclusivamente il mouse.</w:t>
      </w:r>
    </w:p>
    <w:p w:rsidR="005D29DF" w:rsidRDefault="00244F4F">
      <w:pPr>
        <w:ind w:left="360"/>
        <w:rPr>
          <w:b/>
        </w:rPr>
      </w:pPr>
      <w:r>
        <w:rPr>
          <w:b/>
        </w:rPr>
        <w:t>Gravità: Minore</w:t>
      </w:r>
    </w:p>
    <w:p w:rsidR="005D29DF" w:rsidRDefault="00244F4F">
      <w:pPr>
        <w:ind w:left="360"/>
      </w:pPr>
      <w:r>
        <w:t>Soluzioni: inserire tasti rapidi.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7.9 Gli utenti possono usare i tasti rapidi?</w:t>
      </w:r>
    </w:p>
    <w:p w:rsidR="005D29DF" w:rsidRDefault="00244F4F">
      <w:pPr>
        <w:ind w:left="360"/>
      </w:pPr>
      <w:r>
        <w:t>Vedi 7.8.</w:t>
      </w:r>
    </w:p>
    <w:p w:rsidR="005D29DF" w:rsidRDefault="005D29DF"/>
    <w:p w:rsidR="005D29DF" w:rsidRDefault="00244F4F">
      <w:pPr>
        <w:pStyle w:val="Titolo3"/>
      </w:pPr>
      <w:bookmarkStart w:id="66" w:name="_Toc531870323"/>
      <w:bookmarkStart w:id="67" w:name="_Toc531871241"/>
      <w:r>
        <w:t>Euristica n.8: Design estetico e minimalista</w:t>
      </w:r>
      <w:bookmarkEnd w:id="66"/>
      <w:bookmarkEnd w:id="67"/>
    </w:p>
    <w:p w:rsidR="005D29DF" w:rsidRDefault="00244F4F">
      <w:pPr>
        <w:pStyle w:val="Titolo3"/>
      </w:pPr>
      <w:bookmarkStart w:id="68" w:name="_Toc531870324"/>
      <w:bookmarkStart w:id="69" w:name="_Toc531871242"/>
      <w:r>
        <w:t>I dialoghi non dovrebbero contenere informazioni che sono irri</w:t>
      </w:r>
      <w:r>
        <w:t>levanti o raramente usate. Ogni componente informativo in un dialogo compete con gli altri, e diminuisce la loro visibilità relativa.</w:t>
      </w:r>
      <w:bookmarkEnd w:id="68"/>
      <w:bookmarkEnd w:id="69"/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8.1 I pulsanti e i link sono raggruppati in base alla loro funzione?</w:t>
      </w:r>
    </w:p>
    <w:p w:rsidR="005D29DF" w:rsidRDefault="00244F4F">
      <w:pPr>
        <w:ind w:left="360"/>
      </w:pPr>
      <w:r>
        <w:t>Sì, e le funzioni sono chiare.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8.2 Le cose meno imp</w:t>
      </w:r>
      <w:r>
        <w:t>ortanti (paragrafi, link, pulsanti) sono minimizzati?</w:t>
      </w:r>
    </w:p>
    <w:p w:rsidR="005D29DF" w:rsidRDefault="00244F4F">
      <w:pPr>
        <w:ind w:left="360"/>
      </w:pPr>
      <w:r>
        <w:t>Sì, a seconda della loro funzione.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8.3 I termini che sono legati al web vengono evitati (es. "segui questo link", "clicca qui")?</w:t>
      </w:r>
    </w:p>
    <w:p w:rsidR="005D29DF" w:rsidRDefault="00244F4F">
      <w:pPr>
        <w:ind w:left="360"/>
      </w:pPr>
      <w:r>
        <w:t>Sì, spesso si usano direttamente i titoli delle pagine destinazione.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8.</w:t>
      </w:r>
      <w:r>
        <w:t>4 La pagina è succinta?</w:t>
      </w:r>
    </w:p>
    <w:p w:rsidR="005D29DF" w:rsidRDefault="00244F4F">
      <w:pPr>
        <w:ind w:left="360"/>
      </w:pPr>
      <w:r>
        <w:t>Vedi 6.1.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8.5 I dettagli sono posti in una pagina secondaria?</w:t>
      </w:r>
    </w:p>
    <w:p w:rsidR="005D29DF" w:rsidRDefault="00244F4F">
      <w:pPr>
        <w:ind w:left="360"/>
      </w:pPr>
      <w:r>
        <w:t>Sì, e non vi è una gerarchia profonda.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8.6 La pagina inizia con le conclusioni?</w:t>
      </w:r>
    </w:p>
    <w:p w:rsidR="005D29DF" w:rsidRDefault="00244F4F">
      <w:pPr>
        <w:ind w:left="360"/>
      </w:pPr>
      <w:r>
        <w:t>No.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8.7 Lunghe liste vengono divise in blocchi?</w:t>
      </w:r>
    </w:p>
    <w:p w:rsidR="005D29DF" w:rsidRDefault="00244F4F">
      <w:pPr>
        <w:ind w:left="360"/>
      </w:pPr>
      <w:r>
        <w:t xml:space="preserve">Sì, i vari film sono ben divisi in </w:t>
      </w:r>
      <w:r>
        <w:t>paragrafi.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8.8 Ciascun paragrafo contiene una singola idea?</w:t>
      </w:r>
    </w:p>
    <w:p w:rsidR="005D29DF" w:rsidRDefault="00244F4F">
      <w:pPr>
        <w:ind w:left="360"/>
      </w:pPr>
      <w:r>
        <w:t>Vedi 8.7.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8.9 Le immagini inutili sono assenti?</w:t>
      </w:r>
    </w:p>
    <w:p w:rsidR="005D29DF" w:rsidRDefault="00244F4F">
      <w:pPr>
        <w:ind w:left="360"/>
      </w:pPr>
      <w:r>
        <w:t>Sì, ci sono solo immagini rilevanti.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8.10 Le animazioni e lampeggiamenti sono evitati?</w:t>
      </w:r>
    </w:p>
    <w:p w:rsidR="005D29DF" w:rsidRDefault="00244F4F">
      <w:pPr>
        <w:ind w:left="360"/>
      </w:pPr>
      <w:r>
        <w:lastRenderedPageBreak/>
        <w:t>Sì, non sono presenti.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 xml:space="preserve">8.11 Le animazioni Flash che sono </w:t>
      </w:r>
      <w:r>
        <w:t>inutili sono evitate?</w:t>
      </w:r>
    </w:p>
    <w:p w:rsidR="005D29DF" w:rsidRDefault="00244F4F">
      <w:pPr>
        <w:ind w:left="360"/>
      </w:pPr>
      <w:r>
        <w:t>Sì, sono presenti solo pochi video.</w:t>
      </w:r>
    </w:p>
    <w:p w:rsidR="005D29DF" w:rsidRDefault="005D29DF"/>
    <w:p w:rsidR="005D29DF" w:rsidRDefault="00244F4F">
      <w:pPr>
        <w:pStyle w:val="Titolo3"/>
      </w:pPr>
      <w:bookmarkStart w:id="70" w:name="_Toc531870325"/>
      <w:bookmarkStart w:id="71" w:name="_Toc531871243"/>
      <w:r>
        <w:t>Euristica n.9: Aiutare l'utente nel riconoscere, diagnosticare e rimediare dagli errori</w:t>
      </w:r>
      <w:bookmarkEnd w:id="70"/>
      <w:bookmarkEnd w:id="71"/>
    </w:p>
    <w:p w:rsidR="005D29DF" w:rsidRDefault="00244F4F">
      <w:pPr>
        <w:pStyle w:val="Titolo3"/>
      </w:pPr>
      <w:bookmarkStart w:id="72" w:name="_Toc531870326"/>
      <w:bookmarkStart w:id="73" w:name="_Toc531871244"/>
      <w:r>
        <w:t>I messaggi di errore devono essere espressi in un linguaggio semplice (non codici di errore), devono indicare</w:t>
      </w:r>
      <w:r>
        <w:t xml:space="preserve"> con precisione l'errore, e suggerire in maniera costruttiva una soluzione.</w:t>
      </w:r>
      <w:bookmarkEnd w:id="72"/>
      <w:bookmarkEnd w:id="73"/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t>9.1 Per gli errori di navigazione vengono dati dei suggerimenti costruttivi (es. link iniziali nel caso di nessun risultato da un motore di ricerca)?</w:t>
      </w:r>
    </w:p>
    <w:p w:rsidR="005D29DF" w:rsidRDefault="00244F4F">
      <w:pPr>
        <w:ind w:left="360"/>
      </w:pPr>
      <w:r>
        <w:t>Sì, la pagina mostra comunque</w:t>
      </w:r>
      <w:r>
        <w:t xml:space="preserve"> la toolbar che consente di navigare tra le pagine del sito.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9.2 Vengono offerte delle spiegazioni naturali di ciò che è successo e perché?</w:t>
      </w:r>
    </w:p>
    <w:p w:rsidR="005D29DF" w:rsidRDefault="00244F4F">
      <w:pPr>
        <w:ind w:left="360"/>
      </w:pPr>
      <w:r>
        <w:t>Sì, viene specificato che l’azione eseguita non è consentita.</w:t>
      </w:r>
    </w:p>
    <w:p w:rsidR="005D29DF" w:rsidRDefault="005D29DF"/>
    <w:p w:rsidR="005D29DF" w:rsidRDefault="005D29DF"/>
    <w:p w:rsidR="005D29DF" w:rsidRDefault="00244F4F">
      <w:pPr>
        <w:pStyle w:val="Titolo3"/>
      </w:pPr>
      <w:bookmarkStart w:id="74" w:name="_Toc531870327"/>
      <w:bookmarkStart w:id="75" w:name="_Toc531871245"/>
      <w:r>
        <w:t xml:space="preserve">Euristica n.10: Aiuto e </w:t>
      </w:r>
      <w:r>
        <w:t>documentazione</w:t>
      </w:r>
      <w:bookmarkEnd w:id="74"/>
      <w:bookmarkEnd w:id="75"/>
    </w:p>
    <w:p w:rsidR="005D29DF" w:rsidRDefault="00244F4F">
      <w:pPr>
        <w:pStyle w:val="Titolo3"/>
      </w:pPr>
      <w:bookmarkStart w:id="76" w:name="_Toc531870328"/>
      <w:bookmarkStart w:id="77" w:name="_Toc531871246"/>
      <w:r>
        <w:t>Anche se è meglio se il sistema può venir usato senza documentazione, può essere necessario fornire degli aiuti e documentazione di riferimento. Questo tipo di informazione deve essere semplice da ricercare, focalizzata sui compiti degli ute</w:t>
      </w:r>
      <w:r>
        <w:t>nti, elencare i passi concreti da eseguire, e non essere troppo grande come dimensione.</w:t>
      </w:r>
      <w:bookmarkEnd w:id="76"/>
      <w:bookmarkEnd w:id="77"/>
    </w:p>
    <w:p w:rsidR="005D29DF" w:rsidRDefault="005D29DF"/>
    <w:p w:rsidR="005D29DF" w:rsidRDefault="00244F4F">
      <w:pPr>
        <w:pStyle w:val="Paragrafoelenco"/>
        <w:numPr>
          <w:ilvl w:val="0"/>
          <w:numId w:val="3"/>
        </w:numPr>
      </w:pPr>
      <w:r>
        <w:lastRenderedPageBreak/>
        <w:t>10.1 Quanto lontano è il materiale di aiuto? Quanto bene esso è integrato nelle pagine?</w:t>
      </w:r>
    </w:p>
    <w:p w:rsidR="005D29DF" w:rsidRDefault="00244F4F">
      <w:pPr>
        <w:ind w:left="360"/>
      </w:pPr>
      <w:r>
        <w:t>Non è presente alcun materiale di aiuto.</w:t>
      </w:r>
    </w:p>
    <w:p w:rsidR="005D29DF" w:rsidRDefault="00244F4F">
      <w:pPr>
        <w:ind w:left="360"/>
        <w:rPr>
          <w:b/>
        </w:rPr>
      </w:pPr>
      <w:r>
        <w:rPr>
          <w:b/>
        </w:rPr>
        <w:t>Gravità: Critico</w:t>
      </w:r>
    </w:p>
    <w:p w:rsidR="005D29DF" w:rsidRDefault="00244F4F">
      <w:pPr>
        <w:ind w:left="360"/>
      </w:pPr>
      <w:r>
        <w:t xml:space="preserve">Soluzione: </w:t>
      </w:r>
      <w:r>
        <w:t>Fornire una sezione di aiuto o FAQ.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10.2 È disponibile una mappa del sito?</w:t>
      </w:r>
    </w:p>
    <w:p w:rsidR="005D29DF" w:rsidRDefault="00244F4F">
      <w:pPr>
        <w:ind w:left="360"/>
      </w:pPr>
      <w:r>
        <w:t>Sì, il sito è navigabile attraverso la toolbar.</w:t>
      </w:r>
    </w:p>
    <w:p w:rsidR="005D29DF" w:rsidRDefault="005D29DF">
      <w:pPr>
        <w:ind w:left="360"/>
      </w:pPr>
    </w:p>
    <w:p w:rsidR="005D29DF" w:rsidRDefault="00244F4F">
      <w:pPr>
        <w:pStyle w:val="Paragrafoelenco"/>
        <w:numPr>
          <w:ilvl w:val="0"/>
          <w:numId w:val="3"/>
        </w:numPr>
      </w:pPr>
      <w:r>
        <w:t>10.3 Viene data una descrizione delle caratteristiche di accessibilità del sito?</w:t>
      </w:r>
    </w:p>
    <w:p w:rsidR="005D29DF" w:rsidRDefault="00244F4F">
      <w:pPr>
        <w:ind w:left="360"/>
      </w:pPr>
      <w:r>
        <w:t>No, l’informazione non viene mostrata.</w:t>
      </w:r>
    </w:p>
    <w:p w:rsidR="005D29DF" w:rsidRDefault="00244F4F">
      <w:pPr>
        <w:ind w:left="360"/>
        <w:rPr>
          <w:b/>
        </w:rPr>
      </w:pPr>
      <w:r>
        <w:rPr>
          <w:b/>
        </w:rPr>
        <w:t>Gravità: Se</w:t>
      </w:r>
      <w:r>
        <w:rPr>
          <w:b/>
        </w:rPr>
        <w:t>rio</w:t>
      </w:r>
    </w:p>
    <w:p w:rsidR="005D29DF" w:rsidRDefault="00244F4F">
      <w:pPr>
        <w:ind w:left="360"/>
      </w:pPr>
      <w:r>
        <w:t>Soluzione: Mostrare agli utenti le caratteristiche di accessibilità.</w:t>
      </w:r>
    </w:p>
    <w:p w:rsidR="005D29DF" w:rsidRDefault="005D29DF">
      <w:pPr>
        <w:ind w:left="360"/>
      </w:pPr>
    </w:p>
    <w:p w:rsidR="005D29DF" w:rsidRDefault="00244F4F">
      <w:pPr>
        <w:pStyle w:val="Titolo1"/>
      </w:pPr>
      <w:r>
        <w:t>Tabella Riassuntiva</w:t>
      </w:r>
    </w:p>
    <w:p w:rsidR="005D29DF" w:rsidRDefault="005D29DF"/>
    <w:tbl>
      <w:tblPr>
        <w:tblW w:w="962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09"/>
        <w:gridCol w:w="3209"/>
        <w:gridCol w:w="3210"/>
      </w:tblGrid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Pagina Analizzata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Euristica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Esito *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Homepage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Violata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5D29DF">
            <w:pPr>
              <w:spacing w:after="0" w:line="240" w:lineRule="auto"/>
              <w:jc w:val="center"/>
            </w:pP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Violata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5D29DF">
            <w:pPr>
              <w:spacing w:after="0" w:line="240" w:lineRule="auto"/>
              <w:jc w:val="center"/>
            </w:pP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Violata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5D29DF">
            <w:pPr>
              <w:spacing w:after="0" w:line="240" w:lineRule="auto"/>
              <w:jc w:val="center"/>
            </w:pP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Violata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5D29DF">
            <w:pPr>
              <w:spacing w:after="0" w:line="240" w:lineRule="auto"/>
              <w:jc w:val="center"/>
            </w:pP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Violata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5D29DF">
            <w:pPr>
              <w:spacing w:after="0" w:line="240" w:lineRule="auto"/>
              <w:jc w:val="center"/>
            </w:pP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Violata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5D29DF">
            <w:pPr>
              <w:spacing w:after="0" w:line="240" w:lineRule="auto"/>
              <w:jc w:val="center"/>
            </w:pP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Violata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5D29DF">
            <w:pPr>
              <w:spacing w:after="0" w:line="240" w:lineRule="auto"/>
              <w:jc w:val="center"/>
            </w:pP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Non Violata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5D29DF">
            <w:pPr>
              <w:spacing w:after="0" w:line="240" w:lineRule="auto"/>
              <w:jc w:val="center"/>
            </w:pP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 xml:space="preserve">Non </w:t>
            </w:r>
            <w:r>
              <w:t>Violata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5D29DF">
            <w:pPr>
              <w:spacing w:after="0" w:line="240" w:lineRule="auto"/>
              <w:jc w:val="center"/>
            </w:pP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Violata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Programmazione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Violata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5D29DF">
            <w:pPr>
              <w:spacing w:after="0" w:line="240" w:lineRule="auto"/>
              <w:jc w:val="center"/>
            </w:pP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Violata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5D29DF">
            <w:pPr>
              <w:spacing w:after="0" w:line="240" w:lineRule="auto"/>
              <w:jc w:val="center"/>
            </w:pP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Violata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5D29DF">
            <w:pPr>
              <w:spacing w:after="0" w:line="240" w:lineRule="auto"/>
              <w:jc w:val="center"/>
            </w:pP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Violata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5D29DF">
            <w:pPr>
              <w:spacing w:after="0" w:line="240" w:lineRule="auto"/>
              <w:jc w:val="center"/>
            </w:pP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Violata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5D29DF">
            <w:pPr>
              <w:spacing w:after="0" w:line="240" w:lineRule="auto"/>
              <w:jc w:val="center"/>
            </w:pP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Violata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5D29DF">
            <w:pPr>
              <w:spacing w:after="0" w:line="240" w:lineRule="auto"/>
              <w:jc w:val="center"/>
            </w:pP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Violata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5D29DF">
            <w:pPr>
              <w:spacing w:after="0" w:line="240" w:lineRule="auto"/>
              <w:jc w:val="center"/>
            </w:pP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Non Violata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5D29DF">
            <w:pPr>
              <w:spacing w:after="0" w:line="240" w:lineRule="auto"/>
              <w:jc w:val="center"/>
            </w:pP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Non Violata</w:t>
            </w:r>
          </w:p>
        </w:tc>
      </w:tr>
      <w:tr w:rsidR="005D29DF">
        <w:tblPrEx>
          <w:tblCellMar>
            <w:top w:w="0" w:type="dxa"/>
            <w:bottom w:w="0" w:type="dxa"/>
          </w:tblCellMar>
        </w:tblPrEx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5D29DF">
            <w:pPr>
              <w:spacing w:after="0" w:line="240" w:lineRule="auto"/>
              <w:jc w:val="center"/>
            </w:pP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29DF" w:rsidRDefault="00244F4F">
            <w:pPr>
              <w:spacing w:after="0" w:line="240" w:lineRule="auto"/>
              <w:jc w:val="center"/>
            </w:pPr>
            <w:r>
              <w:t>Violata</w:t>
            </w:r>
          </w:p>
        </w:tc>
      </w:tr>
    </w:tbl>
    <w:p w:rsidR="005D29DF" w:rsidRDefault="005D29DF"/>
    <w:p w:rsidR="005D29DF" w:rsidRDefault="00244F4F">
      <w:r>
        <w:rPr>
          <w:b/>
        </w:rPr>
        <w:t>* Esito</w:t>
      </w:r>
      <w:r>
        <w:t xml:space="preserve"> può essere “Violata” oppure “Non violata”: una euristica si definisce </w:t>
      </w:r>
      <w:r>
        <w:t>“Violata” se almeno una delle relative domande evidenzia un errore nella pagina; altrimenti, l’</w:t>
      </w:r>
      <w:proofErr w:type="spellStart"/>
      <w:r>
        <w:t>eurisitica</w:t>
      </w:r>
      <w:proofErr w:type="spellEnd"/>
      <w:r>
        <w:t xml:space="preserve"> si considererà “Non Violata”.</w:t>
      </w:r>
    </w:p>
    <w:p w:rsidR="005D29DF" w:rsidRDefault="005D29DF"/>
    <w:p w:rsidR="005D29DF" w:rsidRDefault="00244F4F">
      <w:pPr>
        <w:pStyle w:val="Titolo2"/>
      </w:pPr>
      <w:r>
        <w:t>Nota Conclusiva</w:t>
      </w:r>
    </w:p>
    <w:p w:rsidR="005D29DF" w:rsidRDefault="00244F4F">
      <w:r>
        <w:t xml:space="preserve">Come è possibile notare dalla tabella riassuntiva, tutte le pagine del sito sono coerenti e presentano </w:t>
      </w:r>
      <w:r>
        <w:t>errori molto simili: infatti, le due pagine analizzate violano le stesse euristiche.</w:t>
      </w:r>
    </w:p>
    <w:sectPr w:rsidR="005D29DF">
      <w:footerReference w:type="default" r:id="rId57"/>
      <w:pgSz w:w="11906" w:h="16838"/>
      <w:pgMar w:top="1417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4F4F" w:rsidRDefault="00244F4F">
      <w:pPr>
        <w:spacing w:after="0" w:line="240" w:lineRule="auto"/>
      </w:pPr>
      <w:r>
        <w:separator/>
      </w:r>
    </w:p>
  </w:endnote>
  <w:endnote w:type="continuationSeparator" w:id="0">
    <w:p w:rsidR="00244F4F" w:rsidRDefault="00244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3A35" w:rsidRDefault="00244F4F">
    <w:pPr>
      <w:pStyle w:val="Pidipagina"/>
      <w:jc w:val="right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  <w:p w:rsidR="00E53A35" w:rsidRDefault="00244F4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4F4F" w:rsidRDefault="00244F4F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244F4F" w:rsidRDefault="00244F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9543B"/>
    <w:multiLevelType w:val="multilevel"/>
    <w:tmpl w:val="665A20AA"/>
    <w:lvl w:ilvl="0">
      <w:numFmt w:val="bullet"/>
      <w:lvlText w:val=""/>
      <w:lvlJc w:val="left"/>
      <w:pPr>
        <w:ind w:left="3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1" w15:restartNumberingAfterBreak="0">
    <w:nsid w:val="3522100D"/>
    <w:multiLevelType w:val="multilevel"/>
    <w:tmpl w:val="EB56CA4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76EF069D"/>
    <w:multiLevelType w:val="multilevel"/>
    <w:tmpl w:val="E0C46AF4"/>
    <w:lvl w:ilvl="0">
      <w:numFmt w:val="bullet"/>
      <w:lvlText w:val="•"/>
      <w:lvlJc w:val="left"/>
      <w:pPr>
        <w:ind w:left="720" w:hanging="360"/>
      </w:pPr>
      <w:rPr>
        <w:rFonts w:ascii="Arial" w:hAnsi="Arial"/>
      </w:rPr>
    </w:lvl>
    <w:lvl w:ilvl="1">
      <w:numFmt w:val="bullet"/>
      <w:lvlText w:val="–"/>
      <w:lvlJc w:val="left"/>
      <w:pPr>
        <w:ind w:left="1440" w:hanging="360"/>
      </w:pPr>
      <w:rPr>
        <w:rFonts w:ascii="Arial" w:hAnsi="Arial"/>
      </w:rPr>
    </w:lvl>
    <w:lvl w:ilvl="2">
      <w:numFmt w:val="bullet"/>
      <w:lvlText w:val="•"/>
      <w:lvlJc w:val="left"/>
      <w:pPr>
        <w:ind w:left="2160" w:hanging="360"/>
      </w:pPr>
      <w:rPr>
        <w:rFonts w:ascii="Arial" w:hAnsi="Arial"/>
      </w:rPr>
    </w:lvl>
    <w:lvl w:ilvl="3">
      <w:numFmt w:val="bullet"/>
      <w:lvlText w:val="•"/>
      <w:lvlJc w:val="left"/>
      <w:pPr>
        <w:ind w:left="2880" w:hanging="360"/>
      </w:pPr>
      <w:rPr>
        <w:rFonts w:ascii="Arial" w:hAnsi="Arial"/>
      </w:rPr>
    </w:lvl>
    <w:lvl w:ilvl="4">
      <w:numFmt w:val="bullet"/>
      <w:lvlText w:val="•"/>
      <w:lvlJc w:val="left"/>
      <w:pPr>
        <w:ind w:left="3600" w:hanging="360"/>
      </w:pPr>
      <w:rPr>
        <w:rFonts w:ascii="Arial" w:hAnsi="Arial"/>
      </w:rPr>
    </w:lvl>
    <w:lvl w:ilvl="5">
      <w:numFmt w:val="bullet"/>
      <w:lvlText w:val="•"/>
      <w:lvlJc w:val="left"/>
      <w:pPr>
        <w:ind w:left="4320" w:hanging="360"/>
      </w:pPr>
      <w:rPr>
        <w:rFonts w:ascii="Arial" w:hAnsi="Arial"/>
      </w:rPr>
    </w:lvl>
    <w:lvl w:ilvl="6">
      <w:numFmt w:val="bullet"/>
      <w:lvlText w:val="•"/>
      <w:lvlJc w:val="left"/>
      <w:pPr>
        <w:ind w:left="5040" w:hanging="360"/>
      </w:pPr>
      <w:rPr>
        <w:rFonts w:ascii="Arial" w:hAnsi="Arial"/>
      </w:rPr>
    </w:lvl>
    <w:lvl w:ilvl="7">
      <w:numFmt w:val="bullet"/>
      <w:lvlText w:val="•"/>
      <w:lvlJc w:val="left"/>
      <w:pPr>
        <w:ind w:left="5760" w:hanging="360"/>
      </w:pPr>
      <w:rPr>
        <w:rFonts w:ascii="Arial" w:hAnsi="Arial"/>
      </w:rPr>
    </w:lvl>
    <w:lvl w:ilvl="8">
      <w:numFmt w:val="bullet"/>
      <w:lvlText w:val="•"/>
      <w:lvlJc w:val="left"/>
      <w:pPr>
        <w:ind w:left="6480" w:hanging="360"/>
      </w:pPr>
      <w:rPr>
        <w:rFonts w:ascii="Arial" w:hAnsi="Arial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5D29DF"/>
    <w:rsid w:val="0005027F"/>
    <w:rsid w:val="00244F4F"/>
    <w:rsid w:val="005D29DF"/>
    <w:rsid w:val="007804A6"/>
    <w:rsid w:val="00A47C0E"/>
    <w:rsid w:val="00DA3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84EEF"/>
  <w15:docId w15:val="{4B9D75CE-17A8-46A4-B98B-831D875DA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it-IT" w:eastAsia="en-US" w:bidi="ar-SA"/>
      </w:rPr>
    </w:rPrDefault>
    <w:pPrDefault>
      <w:pPr>
        <w:autoSpaceDN w:val="0"/>
        <w:spacing w:after="160" w:line="249" w:lineRule="auto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pPr>
      <w:suppressAutoHyphens/>
    </w:pPr>
    <w:rPr>
      <w:sz w:val="28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240" w:after="0"/>
      <w:outlineLvl w:val="0"/>
    </w:pPr>
    <w:rPr>
      <w:rFonts w:ascii="Bookman Old Style" w:eastAsia="Times New Roman" w:hAnsi="Bookman Old Style"/>
      <w:b/>
      <w:sz w:val="40"/>
      <w:szCs w:val="32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40" w:after="0"/>
      <w:outlineLvl w:val="1"/>
    </w:pPr>
    <w:rPr>
      <w:rFonts w:ascii="Bookman Old Style" w:eastAsia="Times New Roman" w:hAnsi="Bookman Old Style"/>
      <w:b/>
      <w:sz w:val="36"/>
      <w:szCs w:val="26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40" w:after="0"/>
      <w:outlineLvl w:val="2"/>
    </w:pPr>
    <w:rPr>
      <w:rFonts w:ascii="Bookman Old Style" w:eastAsia="Times New Roman" w:hAnsi="Bookman Old Style"/>
      <w:b/>
      <w:sz w:val="32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40" w:after="0"/>
      <w:outlineLvl w:val="4"/>
    </w:pPr>
    <w:rPr>
      <w:rFonts w:ascii="Calibri Light" w:eastAsia="Times New Roman" w:hAnsi="Calibri Light"/>
      <w:color w:val="2F549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pPr>
      <w:ind w:left="720"/>
    </w:pPr>
  </w:style>
  <w:style w:type="paragraph" w:styleId="NormaleWeb">
    <w:name w:val="Normal (Web)"/>
    <w:basedOn w:val="Normale"/>
    <w:pPr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it-IT"/>
    </w:rPr>
  </w:style>
  <w:style w:type="paragraph" w:styleId="Didascalia">
    <w:name w:val="caption"/>
    <w:basedOn w:val="Normale"/>
    <w:next w:val="Normale"/>
    <w:pPr>
      <w:spacing w:after="200" w:line="240" w:lineRule="auto"/>
    </w:pPr>
    <w:rPr>
      <w:i/>
      <w:iCs/>
      <w:color w:val="44546A"/>
      <w:sz w:val="18"/>
      <w:szCs w:val="18"/>
    </w:rPr>
  </w:style>
  <w:style w:type="character" w:customStyle="1" w:styleId="Titolo1Carattere">
    <w:name w:val="Titolo 1 Carattere"/>
    <w:basedOn w:val="Carpredefinitoparagrafo"/>
    <w:rPr>
      <w:rFonts w:ascii="Bookman Old Style" w:eastAsia="Times New Roman" w:hAnsi="Bookman Old Style" w:cs="Times New Roman"/>
      <w:b/>
      <w:sz w:val="40"/>
      <w:szCs w:val="32"/>
    </w:rPr>
  </w:style>
  <w:style w:type="character" w:customStyle="1" w:styleId="Titolo2Carattere">
    <w:name w:val="Titolo 2 Carattere"/>
    <w:basedOn w:val="Carpredefinitoparagrafo"/>
    <w:rPr>
      <w:rFonts w:ascii="Bookman Old Style" w:eastAsia="Times New Roman" w:hAnsi="Bookman Old Style" w:cs="Times New Roman"/>
      <w:b/>
      <w:sz w:val="36"/>
      <w:szCs w:val="26"/>
    </w:rPr>
  </w:style>
  <w:style w:type="paragraph" w:styleId="Titolo">
    <w:name w:val="Title"/>
    <w:basedOn w:val="Normale"/>
    <w:next w:val="Normale"/>
    <w:uiPriority w:val="10"/>
    <w:qFormat/>
    <w:pPr>
      <w:spacing w:after="0" w:line="240" w:lineRule="auto"/>
    </w:pPr>
    <w:rPr>
      <w:rFonts w:ascii="Bookman Old Style" w:eastAsia="Times New Roman" w:hAnsi="Bookman Old Style"/>
      <w:b/>
      <w:spacing w:val="-10"/>
      <w:kern w:val="3"/>
      <w:sz w:val="32"/>
      <w:szCs w:val="56"/>
    </w:rPr>
  </w:style>
  <w:style w:type="character" w:customStyle="1" w:styleId="TitoloCarattere">
    <w:name w:val="Titolo Carattere"/>
    <w:basedOn w:val="Carpredefinitoparagrafo"/>
    <w:rPr>
      <w:rFonts w:ascii="Bookman Old Style" w:eastAsia="Times New Roman" w:hAnsi="Bookman Old Style" w:cs="Times New Roman"/>
      <w:b/>
      <w:spacing w:val="-10"/>
      <w:kern w:val="3"/>
      <w:sz w:val="32"/>
      <w:szCs w:val="56"/>
    </w:rPr>
  </w:style>
  <w:style w:type="character" w:customStyle="1" w:styleId="Titolo3Carattere">
    <w:name w:val="Titolo 3 Carattere"/>
    <w:basedOn w:val="Carpredefinitoparagrafo"/>
    <w:rPr>
      <w:rFonts w:ascii="Bookman Old Style" w:eastAsia="Times New Roman" w:hAnsi="Bookman Old Style" w:cs="Times New Roman"/>
      <w:b/>
      <w:sz w:val="32"/>
      <w:szCs w:val="24"/>
    </w:rPr>
  </w:style>
  <w:style w:type="character" w:styleId="Collegamentoipertestuale">
    <w:name w:val="Hyperlink"/>
    <w:basedOn w:val="Carpredefinitoparagrafo"/>
    <w:rPr>
      <w:color w:val="0563C1"/>
      <w:u w:val="single"/>
    </w:rPr>
  </w:style>
  <w:style w:type="character" w:styleId="Menzionenonrisolta">
    <w:name w:val="Unresolved Mention"/>
    <w:basedOn w:val="Carpredefinitoparagrafo"/>
    <w:rPr>
      <w:color w:val="605E5C"/>
      <w:shd w:val="clear" w:color="auto" w:fill="E1DFDD"/>
    </w:rPr>
  </w:style>
  <w:style w:type="paragraph" w:styleId="Titolosommario">
    <w:name w:val="TOC Heading"/>
    <w:basedOn w:val="Titolo1"/>
    <w:next w:val="Normale"/>
    <w:pPr>
      <w:suppressAutoHyphens w:val="0"/>
      <w:spacing w:line="254" w:lineRule="auto"/>
      <w:textAlignment w:val="auto"/>
    </w:pPr>
    <w:rPr>
      <w:rFonts w:ascii="Calibri Light" w:hAnsi="Calibri Light"/>
      <w:b w:val="0"/>
      <w:color w:val="2F5496"/>
      <w:sz w:val="32"/>
      <w:lang w:eastAsia="it-IT"/>
    </w:rPr>
  </w:style>
  <w:style w:type="paragraph" w:styleId="Sommario1">
    <w:name w:val="toc 1"/>
    <w:basedOn w:val="Normale"/>
    <w:next w:val="Normale"/>
    <w:autoRedefine/>
    <w:pPr>
      <w:spacing w:after="100"/>
    </w:pPr>
  </w:style>
  <w:style w:type="paragraph" w:styleId="Sommario3">
    <w:name w:val="toc 3"/>
    <w:basedOn w:val="Normale"/>
    <w:next w:val="Normale"/>
    <w:autoRedefine/>
    <w:pPr>
      <w:spacing w:after="100"/>
      <w:ind w:left="560"/>
    </w:pPr>
  </w:style>
  <w:style w:type="paragraph" w:styleId="Sommario2">
    <w:name w:val="toc 2"/>
    <w:basedOn w:val="Normale"/>
    <w:next w:val="Normale"/>
    <w:autoRedefine/>
    <w:pPr>
      <w:spacing w:after="100"/>
      <w:ind w:left="280"/>
    </w:pPr>
  </w:style>
  <w:style w:type="paragraph" w:styleId="Intestazione">
    <w:name w:val="header"/>
    <w:basedOn w:val="Normal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rPr>
      <w:sz w:val="28"/>
    </w:rPr>
  </w:style>
  <w:style w:type="paragraph" w:styleId="Pidipagina">
    <w:name w:val="footer"/>
    <w:basedOn w:val="Normal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rPr>
      <w:sz w:val="28"/>
    </w:rPr>
  </w:style>
  <w:style w:type="character" w:customStyle="1" w:styleId="Titolo5Carattere">
    <w:name w:val="Titolo 5 Carattere"/>
    <w:basedOn w:val="Carpredefinitoparagrafo"/>
    <w:rPr>
      <w:rFonts w:ascii="Calibri Light" w:eastAsia="Times New Roman" w:hAnsi="Calibri Light" w:cs="Times New Roman"/>
      <w:color w:val="2F5496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#_Toc531871213" TargetMode="External"/><Relationship Id="rId18" Type="http://schemas.openxmlformats.org/officeDocument/2006/relationships/hyperlink" Target="#_Toc531871218" TargetMode="External"/><Relationship Id="rId26" Type="http://schemas.openxmlformats.org/officeDocument/2006/relationships/hyperlink" Target="#_Toc531871226" TargetMode="External"/><Relationship Id="rId39" Type="http://schemas.openxmlformats.org/officeDocument/2006/relationships/hyperlink" Target="#_Toc531871239" TargetMode="External"/><Relationship Id="rId21" Type="http://schemas.openxmlformats.org/officeDocument/2006/relationships/hyperlink" Target="#_Toc531871221" TargetMode="External"/><Relationship Id="rId34" Type="http://schemas.openxmlformats.org/officeDocument/2006/relationships/hyperlink" Target="#_Toc531871234" TargetMode="External"/><Relationship Id="rId42" Type="http://schemas.openxmlformats.org/officeDocument/2006/relationships/hyperlink" Target="#_Toc531871242" TargetMode="External"/><Relationship Id="rId47" Type="http://schemas.openxmlformats.org/officeDocument/2006/relationships/hyperlink" Target="http://www.multicinemagalleria.it/" TargetMode="External"/><Relationship Id="rId50" Type="http://schemas.openxmlformats.org/officeDocument/2006/relationships/image" Target="media/image4.jpeg"/><Relationship Id="rId55" Type="http://schemas.openxmlformats.org/officeDocument/2006/relationships/image" Target="media/image9.JPG"/><Relationship Id="rId7" Type="http://schemas.openxmlformats.org/officeDocument/2006/relationships/image" Target="media/image1.jpg"/><Relationship Id="rId12" Type="http://schemas.openxmlformats.org/officeDocument/2006/relationships/hyperlink" Target="#_Toc531871212" TargetMode="External"/><Relationship Id="rId17" Type="http://schemas.openxmlformats.org/officeDocument/2006/relationships/hyperlink" Target="#_Toc531871217" TargetMode="External"/><Relationship Id="rId25" Type="http://schemas.openxmlformats.org/officeDocument/2006/relationships/hyperlink" Target="#_Toc531871225" TargetMode="External"/><Relationship Id="rId33" Type="http://schemas.openxmlformats.org/officeDocument/2006/relationships/hyperlink" Target="#_Toc531871233" TargetMode="External"/><Relationship Id="rId38" Type="http://schemas.openxmlformats.org/officeDocument/2006/relationships/hyperlink" Target="#_Toc531871238" TargetMode="External"/><Relationship Id="rId46" Type="http://schemas.openxmlformats.org/officeDocument/2006/relationships/hyperlink" Target="#_Toc531871246" TargetMode="Externa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#_Toc531871216" TargetMode="External"/><Relationship Id="rId20" Type="http://schemas.openxmlformats.org/officeDocument/2006/relationships/hyperlink" Target="#_Toc531871220" TargetMode="External"/><Relationship Id="rId29" Type="http://schemas.openxmlformats.org/officeDocument/2006/relationships/hyperlink" Target="#_Toc531871229" TargetMode="External"/><Relationship Id="rId41" Type="http://schemas.openxmlformats.org/officeDocument/2006/relationships/hyperlink" Target="#_Toc531871241" TargetMode="External"/><Relationship Id="rId54" Type="http://schemas.openxmlformats.org/officeDocument/2006/relationships/image" Target="media/image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#_Toc531871211" TargetMode="External"/><Relationship Id="rId24" Type="http://schemas.openxmlformats.org/officeDocument/2006/relationships/hyperlink" Target="#_Toc531871224" TargetMode="External"/><Relationship Id="rId32" Type="http://schemas.openxmlformats.org/officeDocument/2006/relationships/hyperlink" Target="#_Toc531871232" TargetMode="External"/><Relationship Id="rId37" Type="http://schemas.openxmlformats.org/officeDocument/2006/relationships/hyperlink" Target="#_Toc531871237" TargetMode="External"/><Relationship Id="rId40" Type="http://schemas.openxmlformats.org/officeDocument/2006/relationships/hyperlink" Target="#_Toc531871240" TargetMode="External"/><Relationship Id="rId45" Type="http://schemas.openxmlformats.org/officeDocument/2006/relationships/hyperlink" Target="#_Toc531871245" TargetMode="External"/><Relationship Id="rId53" Type="http://schemas.openxmlformats.org/officeDocument/2006/relationships/image" Target="media/image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#_Toc531871215" TargetMode="External"/><Relationship Id="rId23" Type="http://schemas.openxmlformats.org/officeDocument/2006/relationships/hyperlink" Target="#_Toc531871223" TargetMode="External"/><Relationship Id="rId28" Type="http://schemas.openxmlformats.org/officeDocument/2006/relationships/hyperlink" Target="#_Toc531871228" TargetMode="External"/><Relationship Id="rId36" Type="http://schemas.openxmlformats.org/officeDocument/2006/relationships/hyperlink" Target="#_Toc531871236" TargetMode="External"/><Relationship Id="rId49" Type="http://schemas.openxmlformats.org/officeDocument/2006/relationships/image" Target="media/image3.jpeg"/><Relationship Id="rId57" Type="http://schemas.openxmlformats.org/officeDocument/2006/relationships/footer" Target="footer1.xml"/><Relationship Id="rId10" Type="http://schemas.openxmlformats.org/officeDocument/2006/relationships/hyperlink" Target="#_Toc531871210" TargetMode="External"/><Relationship Id="rId19" Type="http://schemas.openxmlformats.org/officeDocument/2006/relationships/hyperlink" Target="#_Toc531871219" TargetMode="External"/><Relationship Id="rId31" Type="http://schemas.openxmlformats.org/officeDocument/2006/relationships/hyperlink" Target="#_Toc531871231" TargetMode="External"/><Relationship Id="rId44" Type="http://schemas.openxmlformats.org/officeDocument/2006/relationships/hyperlink" Target="#_Toc531871244" TargetMode="External"/><Relationship Id="rId52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#_Toc531871209" TargetMode="External"/><Relationship Id="rId14" Type="http://schemas.openxmlformats.org/officeDocument/2006/relationships/hyperlink" Target="#_Toc531871214" TargetMode="External"/><Relationship Id="rId22" Type="http://schemas.openxmlformats.org/officeDocument/2006/relationships/hyperlink" Target="#_Toc531871222" TargetMode="External"/><Relationship Id="rId27" Type="http://schemas.openxmlformats.org/officeDocument/2006/relationships/hyperlink" Target="#_Toc531871227" TargetMode="External"/><Relationship Id="rId30" Type="http://schemas.openxmlformats.org/officeDocument/2006/relationships/hyperlink" Target="#_Toc531871230" TargetMode="External"/><Relationship Id="rId35" Type="http://schemas.openxmlformats.org/officeDocument/2006/relationships/hyperlink" Target="#_Toc531871235" TargetMode="External"/><Relationship Id="rId43" Type="http://schemas.openxmlformats.org/officeDocument/2006/relationships/hyperlink" Target="#_Toc531871243" TargetMode="External"/><Relationship Id="rId48" Type="http://schemas.openxmlformats.org/officeDocument/2006/relationships/image" Target="media/image2.jpeg"/><Relationship Id="rId56" Type="http://schemas.openxmlformats.org/officeDocument/2006/relationships/image" Target="media/image10.JPG"/><Relationship Id="rId8" Type="http://schemas.openxmlformats.org/officeDocument/2006/relationships/hyperlink" Target="#_Toc531871208" TargetMode="External"/><Relationship Id="rId51" Type="http://schemas.openxmlformats.org/officeDocument/2006/relationships/image" Target="media/image5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6027</Words>
  <Characters>34356</Characters>
  <Application>Microsoft Office Word</Application>
  <DocSecurity>0</DocSecurity>
  <Lines>286</Lines>
  <Paragraphs>80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Gigante</dc:creator>
  <dc:description/>
  <cp:lastModifiedBy>Domenico Gigante</cp:lastModifiedBy>
  <cp:revision>2</cp:revision>
  <dcterms:created xsi:type="dcterms:W3CDTF">2018-12-17T08:40:00Z</dcterms:created>
  <dcterms:modified xsi:type="dcterms:W3CDTF">2018-12-17T08:40:00Z</dcterms:modified>
</cp:coreProperties>
</file>